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4B09" w:rsidRDefault="00BF5813" w:rsidP="009F4B09">
      <w:pPr>
        <w:jc w:val="center"/>
        <w:rPr>
          <w:b/>
          <w:bCs/>
          <w:sz w:val="32"/>
          <w:szCs w:val="32"/>
        </w:rPr>
      </w:pPr>
      <w:r>
        <w:rPr>
          <w:rFonts w:hint="cs"/>
          <w:b/>
          <w:bCs/>
          <w:sz w:val="32"/>
          <w:szCs w:val="32"/>
          <w:rtl/>
        </w:rPr>
        <w:t>פעולת גרירה ב</w:t>
      </w:r>
      <w:r>
        <w:rPr>
          <w:b/>
          <w:bCs/>
          <w:sz w:val="32"/>
          <w:szCs w:val="32"/>
        </w:rPr>
        <w:t>Animate</w:t>
      </w:r>
    </w:p>
    <w:p w:rsidR="005E7E0A" w:rsidRDefault="009F4B09" w:rsidP="00CF57DD">
      <w:pPr>
        <w:pBdr>
          <w:bottom w:val="single" w:sz="12" w:space="1" w:color="auto"/>
        </w:pBdr>
        <w:tabs>
          <w:tab w:val="right" w:pos="9026"/>
        </w:tabs>
        <w:rPr>
          <w:rtl/>
        </w:rPr>
      </w:pPr>
      <w:r w:rsidRPr="009F4B09">
        <w:rPr>
          <w:rFonts w:hint="cs"/>
          <w:b/>
          <w:bCs/>
          <w:rtl/>
        </w:rPr>
        <w:t>שם הכותב:</w:t>
      </w:r>
      <w:r w:rsidR="00C944AF">
        <w:rPr>
          <w:rFonts w:hint="cs"/>
          <w:b/>
          <w:bCs/>
          <w:rtl/>
        </w:rPr>
        <w:t xml:space="preserve"> רב"ט נועה גן</w:t>
      </w:r>
      <w:r>
        <w:rPr>
          <w:rtl/>
        </w:rPr>
        <w:tab/>
      </w:r>
      <w:r w:rsidRPr="009F4B09">
        <w:rPr>
          <w:rFonts w:hint="cs"/>
          <w:b/>
          <w:bCs/>
          <w:rtl/>
        </w:rPr>
        <w:t>תאריך:</w:t>
      </w:r>
      <w:r>
        <w:rPr>
          <w:rFonts w:hint="cs"/>
          <w:rtl/>
        </w:rPr>
        <w:t xml:space="preserve"> </w:t>
      </w:r>
      <w:r w:rsidR="00BF5813">
        <w:t>15.2.2021</w:t>
      </w:r>
    </w:p>
    <w:p w:rsidR="00C944AF" w:rsidRPr="00C15D6E" w:rsidRDefault="00C944AF" w:rsidP="00C944AF">
      <w:pPr>
        <w:ind w:left="120"/>
        <w:rPr>
          <w:rFonts w:cstheme="minorHAnsi"/>
          <w:sz w:val="28"/>
          <w:szCs w:val="24"/>
          <w:rtl/>
        </w:rPr>
      </w:pPr>
    </w:p>
    <w:p w:rsidR="00BF5813" w:rsidRDefault="00BF5813" w:rsidP="00BF5813">
      <w:pPr>
        <w:pStyle w:val="ListParagraph"/>
        <w:numPr>
          <w:ilvl w:val="0"/>
          <w:numId w:val="6"/>
        </w:numPr>
      </w:pPr>
      <w:r>
        <w:rPr>
          <w:rFonts w:hint="cs"/>
          <w:rtl/>
        </w:rPr>
        <w:t>בכדי לבצע פעולת גרירה ב</w:t>
      </w:r>
      <w:r>
        <w:t>animate</w:t>
      </w:r>
      <w:r>
        <w:rPr>
          <w:rFonts w:hint="cs"/>
          <w:rtl/>
        </w:rPr>
        <w:t xml:space="preserve"> נחלק את הפעולה לשלושה חלקים:</w:t>
      </w:r>
    </w:p>
    <w:p w:rsidR="00BF5813" w:rsidRDefault="00BF5813" w:rsidP="00BF5813">
      <w:pPr>
        <w:pStyle w:val="ListParagraph"/>
        <w:numPr>
          <w:ilvl w:val="0"/>
          <w:numId w:val="7"/>
        </w:numPr>
      </w:pPr>
      <w:proofErr w:type="spellStart"/>
      <w:r>
        <w:t>mouseDown</w:t>
      </w:r>
      <w:proofErr w:type="spellEnd"/>
      <w:r>
        <w:t xml:space="preserve"> event</w:t>
      </w:r>
      <w:r>
        <w:rPr>
          <w:rFonts w:hint="cs"/>
          <w:rtl/>
        </w:rPr>
        <w:t xml:space="preserve"> </w:t>
      </w:r>
      <w:r>
        <w:rPr>
          <w:rtl/>
        </w:rPr>
        <w:t>–</w:t>
      </w:r>
      <w:r>
        <w:rPr>
          <w:rFonts w:hint="cs"/>
          <w:rtl/>
        </w:rPr>
        <w:t xml:space="preserve"> מה קורה ברגע שלוחצים על האובייקט</w:t>
      </w:r>
    </w:p>
    <w:p w:rsidR="00BF5813" w:rsidRDefault="00BF5813" w:rsidP="00BF5813">
      <w:pPr>
        <w:pStyle w:val="ListParagraph"/>
        <w:numPr>
          <w:ilvl w:val="0"/>
          <w:numId w:val="7"/>
        </w:numPr>
      </w:pPr>
      <w:proofErr w:type="spellStart"/>
      <w:r>
        <w:t>pressMove</w:t>
      </w:r>
      <w:proofErr w:type="spellEnd"/>
      <w:r>
        <w:t xml:space="preserve"> event</w:t>
      </w:r>
      <w:r>
        <w:rPr>
          <w:rFonts w:hint="cs"/>
          <w:rtl/>
        </w:rPr>
        <w:t xml:space="preserve"> </w:t>
      </w:r>
      <w:r>
        <w:rPr>
          <w:rtl/>
        </w:rPr>
        <w:t>–</w:t>
      </w:r>
      <w:r>
        <w:rPr>
          <w:rFonts w:hint="cs"/>
          <w:rtl/>
        </w:rPr>
        <w:t xml:space="preserve"> מה קורה כשגוררים על האובייקט (לחיצה ממושכת)</w:t>
      </w:r>
    </w:p>
    <w:p w:rsidR="00BF5813" w:rsidRDefault="00BF5813" w:rsidP="00BF5813">
      <w:pPr>
        <w:pStyle w:val="ListParagraph"/>
        <w:numPr>
          <w:ilvl w:val="0"/>
          <w:numId w:val="7"/>
        </w:numPr>
      </w:pPr>
      <w:proofErr w:type="spellStart"/>
      <w:r>
        <w:t>pressUp</w:t>
      </w:r>
      <w:proofErr w:type="spellEnd"/>
      <w:r>
        <w:t xml:space="preserve"> event</w:t>
      </w:r>
      <w:r>
        <w:rPr>
          <w:rFonts w:hint="cs"/>
          <w:rtl/>
        </w:rPr>
        <w:t xml:space="preserve"> </w:t>
      </w:r>
      <w:r>
        <w:rPr>
          <w:rtl/>
        </w:rPr>
        <w:t>–</w:t>
      </w:r>
      <w:r>
        <w:rPr>
          <w:rFonts w:hint="cs"/>
          <w:rtl/>
        </w:rPr>
        <w:t xml:space="preserve"> מה קור</w:t>
      </w:r>
      <w:bookmarkStart w:id="0" w:name="_GoBack"/>
      <w:bookmarkEnd w:id="0"/>
      <w:r>
        <w:rPr>
          <w:rFonts w:hint="cs"/>
          <w:rtl/>
        </w:rPr>
        <w:t>ה ברגע שמשחררים את הלחיצה מהאובייקט.</w:t>
      </w:r>
    </w:p>
    <w:p w:rsidR="00BF5813" w:rsidRDefault="00BF5813" w:rsidP="00BF5813"/>
    <w:p w:rsidR="00BF5813" w:rsidRDefault="00BF5813" w:rsidP="00BF5813">
      <w:pPr>
        <w:rPr>
          <w:rtl/>
        </w:rPr>
      </w:pPr>
      <w:r>
        <w:rPr>
          <w:rFonts w:hint="cs"/>
          <w:rtl/>
        </w:rPr>
        <w:t>פירוט:</w:t>
      </w:r>
    </w:p>
    <w:p w:rsidR="00BF5813" w:rsidRDefault="00BF5813" w:rsidP="00BF5813">
      <w:pPr>
        <w:rPr>
          <w:rtl/>
        </w:rPr>
      </w:pPr>
    </w:p>
    <w:p w:rsidR="00BF5813" w:rsidRPr="008E706A" w:rsidRDefault="00BF5813" w:rsidP="00BF5813">
      <w:pPr>
        <w:pStyle w:val="ListParagraph"/>
        <w:numPr>
          <w:ilvl w:val="0"/>
          <w:numId w:val="8"/>
        </w:numPr>
        <w:rPr>
          <w:rtl/>
        </w:rPr>
      </w:pPr>
      <w:proofErr w:type="spellStart"/>
      <w:r w:rsidRPr="008E706A">
        <w:rPr>
          <w:b/>
          <w:bCs/>
        </w:rPr>
        <w:t>mouseDown</w:t>
      </w:r>
      <w:proofErr w:type="spellEnd"/>
      <w:r w:rsidRPr="008E706A">
        <w:rPr>
          <w:b/>
          <w:bCs/>
        </w:rPr>
        <w:t xml:space="preserve"> function</w:t>
      </w:r>
      <w:r>
        <w:rPr>
          <w:rFonts w:hint="cs"/>
          <w:rtl/>
        </w:rPr>
        <w:t xml:space="preserve"> - </w:t>
      </w:r>
      <w:r w:rsidRPr="008E706A">
        <w:rPr>
          <w:rFonts w:cstheme="minorHAnsi" w:hint="cs"/>
          <w:sz w:val="24"/>
          <w:szCs w:val="24"/>
          <w:rtl/>
        </w:rPr>
        <w:t xml:space="preserve">פונקציה זו פועלת ברגע לחיצה על אובייקט הגרירה שלנו. </w:t>
      </w:r>
    </w:p>
    <w:p w:rsidR="00BF5813" w:rsidRPr="008E706A" w:rsidRDefault="00BF5813" w:rsidP="00BF5813">
      <w:pPr>
        <w:pStyle w:val="ListParagraph"/>
        <w:numPr>
          <w:ilvl w:val="0"/>
          <w:numId w:val="9"/>
        </w:numPr>
      </w:pPr>
      <w:r w:rsidRPr="008E706A">
        <w:rPr>
          <w:rFonts w:hint="cs"/>
          <w:rtl/>
        </w:rPr>
        <w:t>נרצה לשנות את השכבה של אובייקט הגרירה שלנו לשכבה העליונה ביותר (אופציונאלי).</w:t>
      </w:r>
    </w:p>
    <w:p w:rsidR="00BF5813" w:rsidRPr="008E706A" w:rsidRDefault="00BF5813" w:rsidP="00BF5813">
      <w:pPr>
        <w:pStyle w:val="ListParagraph"/>
        <w:numPr>
          <w:ilvl w:val="0"/>
          <w:numId w:val="9"/>
        </w:numPr>
      </w:pPr>
      <w:r w:rsidRPr="008E706A">
        <w:rPr>
          <w:rtl/>
        </w:rPr>
        <w:t xml:space="preserve">כדי שאובייקט הגרירה ייצמד לעכבר, ניצור משתנה </w:t>
      </w:r>
      <w:proofErr w:type="spellStart"/>
      <w:r w:rsidRPr="008E706A">
        <w:t>pt</w:t>
      </w:r>
      <w:proofErr w:type="spellEnd"/>
      <w:r w:rsidRPr="008E706A">
        <w:rPr>
          <w:rtl/>
        </w:rPr>
        <w:t xml:space="preserve"> שיכיל בתוכו את הנקודה הלוקאלית של מיקום אירוע הלחיצה שלנו (מיקום העכבר) ביחס לבמה, אנו עושים זאת באמצעות שימוש בפונקציה שנקראת </w:t>
      </w:r>
      <w:r w:rsidRPr="008E706A">
        <w:rPr>
          <w:rFonts w:hint="cs"/>
          <w:rtl/>
        </w:rPr>
        <w:t xml:space="preserve"> </w:t>
      </w:r>
      <w:proofErr w:type="spellStart"/>
      <w:r w:rsidRPr="008E706A">
        <w:t>globalToLocal</w:t>
      </w:r>
      <w:proofErr w:type="spellEnd"/>
      <w:r w:rsidRPr="008E706A">
        <w:rPr>
          <w:rFonts w:hint="cs"/>
          <w:rtl/>
        </w:rPr>
        <w:t xml:space="preserve"> . אין צורך להבין לעומק את הפונקציה.</w:t>
      </w:r>
    </w:p>
    <w:p w:rsidR="00BF5813" w:rsidRDefault="00BF5813" w:rsidP="00BF5813">
      <w:pPr>
        <w:pStyle w:val="ListParagraph"/>
        <w:rPr>
          <w:rtl/>
        </w:rPr>
      </w:pPr>
    </w:p>
    <w:p w:rsidR="00BF5813" w:rsidRPr="00A64A87" w:rsidRDefault="00BF5813" w:rsidP="00BF5813">
      <w:pPr>
        <w:pStyle w:val="ListParagraph"/>
        <w:rPr>
          <w:rtl/>
        </w:rPr>
      </w:pPr>
      <w:r w:rsidRPr="00A64A87">
        <w:rPr>
          <w:rFonts w:hint="cs"/>
          <w:rtl/>
        </w:rPr>
        <w:t xml:space="preserve">פונקציית </w:t>
      </w:r>
      <w:proofErr w:type="spellStart"/>
      <w:r w:rsidRPr="00A64A87">
        <w:t>globalToLocal</w:t>
      </w:r>
      <w:proofErr w:type="spellEnd"/>
      <w:r w:rsidRPr="00A64A87">
        <w:rPr>
          <w:rFonts w:hint="cs"/>
          <w:rtl/>
        </w:rPr>
        <w:t>:</w:t>
      </w:r>
    </w:p>
    <w:p w:rsidR="00BF5813" w:rsidRPr="00A64A87" w:rsidRDefault="00BF5813" w:rsidP="00BF5813">
      <w:pPr>
        <w:pStyle w:val="ListParagraph"/>
        <w:rPr>
          <w:rtl/>
        </w:rPr>
      </w:pPr>
      <w:r w:rsidRPr="00A64A87">
        <w:rPr>
          <w:rtl/>
        </w:rPr>
        <w:t xml:space="preserve">לכל אלמנט יש מערכת צירים משלו. יש שני סוגים של מערכות צירים: </w:t>
      </w:r>
      <w:r>
        <w:br/>
      </w:r>
      <w:r w:rsidRPr="00A64A87">
        <w:rPr>
          <w:rtl/>
        </w:rPr>
        <w:t>מערכת צירים גלובאלית, למשל, מערכת הצירים של המסך עצמו.</w:t>
      </w:r>
      <w:r>
        <w:br/>
      </w:r>
      <w:r w:rsidRPr="00A64A87">
        <w:rPr>
          <w:rtl/>
        </w:rPr>
        <w:t xml:space="preserve">ומערכת צירים לוקאלית, למשל, מערכת הצירים של הבמה או של כל אלמנט על הבמה. </w:t>
      </w:r>
      <w:r>
        <w:br/>
      </w:r>
      <w:r w:rsidRPr="00A64A87">
        <w:rPr>
          <w:rtl/>
        </w:rPr>
        <w:t xml:space="preserve">כדי שנוכל להזיז אלמנטים (שהם בעלי מערכת צירים לוקאלית) ברחבי המסך (שהוא בעל מערכת צירים גלובאלית) אנחנו צריכים לתאם בין המיקומים שיהיו לפי אותה מערכת צירים כדי למנוע סטיות מיותרות במקום. </w:t>
      </w:r>
      <w:proofErr w:type="spellStart"/>
      <w:r w:rsidRPr="00A64A87">
        <w:t>globalToLocal</w:t>
      </w:r>
      <w:proofErr w:type="spellEnd"/>
      <w:r w:rsidRPr="00A64A87">
        <w:rPr>
          <w:rtl/>
        </w:rPr>
        <w:t xml:space="preserve"> עושה לנו בדוק את ההמרה הזו.</w:t>
      </w:r>
    </w:p>
    <w:p w:rsidR="00BF5813" w:rsidRPr="00A64A87" w:rsidRDefault="00BF5813" w:rsidP="00BF5813">
      <w:pPr>
        <w:pStyle w:val="ListParagraph"/>
        <w:rPr>
          <w:rtl/>
        </w:rPr>
      </w:pPr>
      <w:r w:rsidRPr="00A64A87">
        <w:rPr>
          <w:rtl/>
        </w:rPr>
        <w:t xml:space="preserve">הפונקציה מופעלת על אלמנט בעל מערכת צירים לוקאלית ומקבלת מיקום גלובאלי (נקודת  </w:t>
      </w:r>
      <w:r w:rsidRPr="00A64A87">
        <w:t>X</w:t>
      </w:r>
      <w:r w:rsidRPr="00A64A87">
        <w:rPr>
          <w:rtl/>
        </w:rPr>
        <w:t xml:space="preserve">ו- </w:t>
      </w:r>
      <w:r w:rsidRPr="00A64A87">
        <w:t>Y</w:t>
      </w:r>
      <w:r w:rsidRPr="00A64A87">
        <w:rPr>
          <w:rtl/>
        </w:rPr>
        <w:t>) ומחזירה את נקודת המיקום הגלובאלית לפי מערכת הצירים הלוקאלית של האלמנט עליו הפעולה הופעלה.</w:t>
      </w:r>
    </w:p>
    <w:p w:rsidR="00BF5813" w:rsidRPr="00A64A87" w:rsidRDefault="00BF5813" w:rsidP="00BF5813">
      <w:pPr>
        <w:pStyle w:val="ListParagraph"/>
      </w:pPr>
      <w:r w:rsidRPr="00A64A87">
        <w:t xml:space="preserve">var </w:t>
      </w:r>
      <w:proofErr w:type="spellStart"/>
      <w:r w:rsidRPr="00A64A87">
        <w:t>pt</w:t>
      </w:r>
      <w:proofErr w:type="spellEnd"/>
      <w:r w:rsidRPr="00A64A87">
        <w:t xml:space="preserve">= </w:t>
      </w:r>
      <w:proofErr w:type="spellStart"/>
      <w:r w:rsidRPr="00A64A87">
        <w:rPr>
          <w:rFonts w:hint="cs"/>
        </w:rPr>
        <w:t>S</w:t>
      </w:r>
      <w:r w:rsidRPr="00A64A87">
        <w:t>tage.globalToLocal</w:t>
      </w:r>
      <w:proofErr w:type="spellEnd"/>
      <w:r w:rsidRPr="00A64A87">
        <w:t>(</w:t>
      </w:r>
      <w:proofErr w:type="spellStart"/>
      <w:proofErr w:type="gramStart"/>
      <w:r w:rsidRPr="00A64A87">
        <w:t>event.stageX</w:t>
      </w:r>
      <w:proofErr w:type="gramEnd"/>
      <w:r w:rsidRPr="00A64A87">
        <w:t>,event.stageY</w:t>
      </w:r>
      <w:proofErr w:type="spellEnd"/>
      <w:r w:rsidRPr="00A64A87">
        <w:t>);</w:t>
      </w:r>
    </w:p>
    <w:p w:rsidR="00BF5813" w:rsidRPr="00A64A87" w:rsidRDefault="00BF5813" w:rsidP="00BF5813">
      <w:pPr>
        <w:pStyle w:val="ListParagraph"/>
        <w:rPr>
          <w:rtl/>
        </w:rPr>
      </w:pPr>
      <w:r w:rsidRPr="00A64A87">
        <w:t>Stage</w:t>
      </w:r>
      <w:r w:rsidRPr="00A64A87">
        <w:rPr>
          <w:rFonts w:hint="cs"/>
          <w:rtl/>
        </w:rPr>
        <w:t>- הבמה שלנו.</w:t>
      </w:r>
      <w:r>
        <w:rPr>
          <w:rFonts w:hint="cs"/>
          <w:rtl/>
        </w:rPr>
        <w:t xml:space="preserve"> (כל ההיררכיה עד לאובייקט </w:t>
      </w:r>
      <w:r>
        <w:rPr>
          <w:rtl/>
        </w:rPr>
        <w:t>–</w:t>
      </w:r>
      <w:r>
        <w:rPr>
          <w:rFonts w:hint="cs"/>
          <w:rtl/>
        </w:rPr>
        <w:t xml:space="preserve"> </w:t>
      </w:r>
      <w:proofErr w:type="spellStart"/>
      <w:r>
        <w:t>root.window</w:t>
      </w:r>
      <w:proofErr w:type="spellEnd"/>
      <w:r>
        <w:rPr>
          <w:rFonts w:hint="cs"/>
          <w:rtl/>
        </w:rPr>
        <w:t xml:space="preserve"> לדוגמא)</w:t>
      </w:r>
    </w:p>
    <w:p w:rsidR="00BF5813" w:rsidRPr="00A64A87" w:rsidRDefault="00BF5813" w:rsidP="00BF5813">
      <w:pPr>
        <w:pStyle w:val="ListParagraph"/>
      </w:pPr>
      <w:r w:rsidRPr="00A64A87">
        <w:t>event</w:t>
      </w:r>
      <w:r w:rsidRPr="00A64A87">
        <w:rPr>
          <w:rtl/>
        </w:rPr>
        <w:t>- אירוע הלחיצה שלנו.</w:t>
      </w:r>
    </w:p>
    <w:p w:rsidR="00BF5813" w:rsidRPr="0021652D" w:rsidRDefault="00BF5813" w:rsidP="00BF5813">
      <w:pPr>
        <w:pStyle w:val="ListParagraph"/>
      </w:pPr>
    </w:p>
    <w:p w:rsidR="00BF5813" w:rsidRDefault="00BF5813" w:rsidP="00BF5813">
      <w:pPr>
        <w:pStyle w:val="ListParagraph"/>
        <w:rPr>
          <w:rtl/>
        </w:rPr>
      </w:pPr>
      <w:proofErr w:type="spellStart"/>
      <w:proofErr w:type="gramStart"/>
      <w:r w:rsidRPr="00A64A87">
        <w:t>event.stageX</w:t>
      </w:r>
      <w:proofErr w:type="gramEnd"/>
      <w:r w:rsidRPr="00A64A87">
        <w:t>,event.stageY</w:t>
      </w:r>
      <w:proofErr w:type="spellEnd"/>
      <w:r w:rsidRPr="00A64A87">
        <w:rPr>
          <w:rtl/>
        </w:rPr>
        <w:t xml:space="preserve"> / </w:t>
      </w:r>
      <w:proofErr w:type="spellStart"/>
      <w:r w:rsidRPr="00A64A87">
        <w:t>stage.mouseX,stage.mouseY</w:t>
      </w:r>
      <w:proofErr w:type="spellEnd"/>
      <w:r w:rsidRPr="00A64A87">
        <w:rPr>
          <w:rtl/>
        </w:rPr>
        <w:t xml:space="preserve"> נקודה על המסך ולכן היא גלובאלית אותה אנו נמיר לנקודה לוקאלית לפי מע' הצירים של הבמה.</w:t>
      </w:r>
    </w:p>
    <w:p w:rsidR="00BF5813" w:rsidRDefault="00BF5813" w:rsidP="00BF5813">
      <w:pPr>
        <w:pStyle w:val="ListParagraph"/>
      </w:pPr>
      <w:r>
        <w:rPr>
          <w:rFonts w:hint="cs"/>
          <w:rtl/>
        </w:rPr>
        <w:t>הפעולה בעצם ממרכזת את האובייקט אל העכבר.</w:t>
      </w:r>
    </w:p>
    <w:p w:rsidR="00BF5813" w:rsidRDefault="00BF5813" w:rsidP="00BF5813">
      <w:pPr>
        <w:pStyle w:val="ListParagraph"/>
        <w:rPr>
          <w:rtl/>
        </w:rPr>
      </w:pPr>
    </w:p>
    <w:p w:rsidR="00BF5813" w:rsidRPr="00A64A87" w:rsidRDefault="00BF5813" w:rsidP="00BF5813">
      <w:pPr>
        <w:pStyle w:val="ListParagraph"/>
      </w:pPr>
      <w:r w:rsidRPr="00A64A87">
        <w:rPr>
          <w:rFonts w:hint="cs"/>
          <w:rtl/>
        </w:rPr>
        <w:lastRenderedPageBreak/>
        <w:t>נעדכן את ערכי ה-</w:t>
      </w:r>
      <w:r w:rsidRPr="00A64A87">
        <w:rPr>
          <w:rFonts w:hint="cs"/>
        </w:rPr>
        <w:t>X</w:t>
      </w:r>
      <w:r w:rsidRPr="00A64A87">
        <w:rPr>
          <w:rFonts w:hint="cs"/>
          <w:rtl/>
        </w:rPr>
        <w:t xml:space="preserve"> וה-</w:t>
      </w:r>
      <w:r w:rsidRPr="00A64A87">
        <w:rPr>
          <w:rFonts w:hint="cs"/>
        </w:rPr>
        <w:t>Y</w:t>
      </w:r>
      <w:r w:rsidRPr="00A64A87">
        <w:rPr>
          <w:rFonts w:hint="cs"/>
          <w:rtl/>
        </w:rPr>
        <w:t xml:space="preserve"> של האובייקט הנגרר.</w:t>
      </w:r>
    </w:p>
    <w:p w:rsidR="00BF5813" w:rsidRPr="00A64A87" w:rsidRDefault="00BF5813" w:rsidP="00BF5813">
      <w:pPr>
        <w:pStyle w:val="ListParagraph"/>
      </w:pPr>
      <w:r w:rsidRPr="00A64A87">
        <w:rPr>
          <w:rFonts w:hint="cs"/>
          <w:rtl/>
        </w:rPr>
        <w:t>נשמור את המיקום המקורי של אובייקט הגרירה (אופציונאלי).</w:t>
      </w:r>
    </w:p>
    <w:p w:rsidR="00BF5813" w:rsidRDefault="00BF5813" w:rsidP="00BF5813">
      <w:pPr>
        <w:pStyle w:val="ListParagraph"/>
      </w:pPr>
    </w:p>
    <w:p w:rsidR="00BF5813" w:rsidRPr="000E7A40" w:rsidRDefault="00BF5813" w:rsidP="00BF5813">
      <w:pPr>
        <w:pStyle w:val="ListParagraph"/>
        <w:numPr>
          <w:ilvl w:val="0"/>
          <w:numId w:val="10"/>
        </w:numPr>
        <w:rPr>
          <w:rFonts w:cstheme="minorHAnsi"/>
          <w:b/>
          <w:bCs/>
          <w:color w:val="2F5597"/>
          <w:sz w:val="24"/>
          <w:szCs w:val="24"/>
          <w:u w:val="single"/>
          <w:rtl/>
        </w:rPr>
      </w:pPr>
      <w:r w:rsidRPr="003C00B5">
        <w:rPr>
          <w:rFonts w:cstheme="minorHAnsi"/>
          <w:b/>
          <w:bCs/>
          <w:sz w:val="24"/>
          <w:szCs w:val="24"/>
          <w:rtl/>
        </w:rPr>
        <w:t xml:space="preserve">פונקציית </w:t>
      </w:r>
      <w:proofErr w:type="spellStart"/>
      <w:r w:rsidRPr="003C00B5">
        <w:rPr>
          <w:rFonts w:cstheme="minorHAnsi"/>
          <w:b/>
          <w:bCs/>
          <w:sz w:val="24"/>
          <w:szCs w:val="24"/>
        </w:rPr>
        <w:t>SetChildIndex</w:t>
      </w:r>
      <w:proofErr w:type="spellEnd"/>
      <w:r w:rsidRPr="003C00B5">
        <w:rPr>
          <w:rFonts w:cstheme="minorHAnsi" w:hint="cs"/>
          <w:b/>
          <w:bCs/>
          <w:sz w:val="24"/>
          <w:szCs w:val="24"/>
          <w:rtl/>
        </w:rPr>
        <w:t xml:space="preserve"> </w:t>
      </w:r>
      <w:r>
        <w:rPr>
          <w:rFonts w:cstheme="minorHAnsi" w:hint="cs"/>
          <w:sz w:val="24"/>
          <w:szCs w:val="24"/>
          <w:rtl/>
        </w:rPr>
        <w:t>משנה את ה"עומק"\ האינדקס של אובייקט מסוים שנבחר בהתאם לערך שאנחנו ניתן לה.</w:t>
      </w:r>
    </w:p>
    <w:p w:rsidR="00BF5813" w:rsidRPr="00D22ECD" w:rsidRDefault="00BF5813" w:rsidP="00BF5813">
      <w:pPr>
        <w:ind w:left="450"/>
        <w:rPr>
          <w:rtl/>
        </w:rPr>
      </w:pPr>
      <w:bookmarkStart w:id="1" w:name="_Hlk21254423"/>
      <w:r w:rsidRPr="00D22ECD">
        <w:rPr>
          <w:rFonts w:hint="cs"/>
          <w:rtl/>
        </w:rPr>
        <w:t xml:space="preserve">אם במהלך כתיבת </w:t>
      </w:r>
      <w:proofErr w:type="spellStart"/>
      <w:r w:rsidRPr="00D22ECD">
        <w:rPr>
          <w:rFonts w:hint="cs"/>
          <w:rtl/>
        </w:rPr>
        <w:t>הלומדה</w:t>
      </w:r>
      <w:proofErr w:type="spellEnd"/>
      <w:r w:rsidRPr="00D22ECD">
        <w:rPr>
          <w:rFonts w:hint="cs"/>
          <w:rtl/>
        </w:rPr>
        <w:t xml:space="preserve"> שלנו נרצה שאובייקט מסוים יזוז בשכבה שלו ונרצה לקבוע את השכבה שלו באופן ספציפי נוכל להשתמש בפונקציית </w:t>
      </w:r>
      <w:proofErr w:type="spellStart"/>
      <w:r w:rsidRPr="00D22ECD">
        <w:t>SetChildIndex</w:t>
      </w:r>
      <w:proofErr w:type="spellEnd"/>
      <w:r w:rsidRPr="00D22ECD">
        <w:rPr>
          <w:rFonts w:hint="cs"/>
          <w:rtl/>
        </w:rPr>
        <w:t xml:space="preserve">. </w:t>
      </w:r>
    </w:p>
    <w:p w:rsidR="00BF5813" w:rsidRPr="00D22ECD" w:rsidRDefault="00BF5813" w:rsidP="00BF5813">
      <w:pPr>
        <w:ind w:left="450"/>
      </w:pPr>
      <w:r w:rsidRPr="00D22ECD">
        <w:rPr>
          <w:rFonts w:hint="cs"/>
          <w:rtl/>
        </w:rPr>
        <w:t xml:space="preserve">איך הפונקציה עובדת בעצם? </w:t>
      </w:r>
    </w:p>
    <w:p w:rsidR="00BF5813" w:rsidRPr="00D22ECD" w:rsidRDefault="00BF5813" w:rsidP="00BF5813">
      <w:pPr>
        <w:ind w:left="450"/>
      </w:pPr>
      <w:r w:rsidRPr="00D22ECD">
        <w:t xml:space="preserve"> container.</w:t>
      </w:r>
      <w:r w:rsidRPr="00C310CB">
        <w:t xml:space="preserve"> </w:t>
      </w:r>
      <w:proofErr w:type="spellStart"/>
      <w:r w:rsidRPr="00D22ECD">
        <w:t>setChildIndex</w:t>
      </w:r>
      <w:proofErr w:type="spellEnd"/>
      <w:r w:rsidRPr="00D22ECD">
        <w:t xml:space="preserve"> (object1, number); </w:t>
      </w:r>
    </w:p>
    <w:p w:rsidR="00BF5813" w:rsidRPr="00D22ECD" w:rsidRDefault="00BF5813" w:rsidP="00BF5813">
      <w:pPr>
        <w:ind w:left="450"/>
      </w:pPr>
      <w:r w:rsidRPr="00D22ECD">
        <w:t>container</w:t>
      </w:r>
      <w:r w:rsidRPr="00D22ECD">
        <w:rPr>
          <w:rtl/>
        </w:rPr>
        <w:t xml:space="preserve"> - ה-</w:t>
      </w:r>
      <w:r w:rsidRPr="00D22ECD">
        <w:rPr>
          <w:rFonts w:hint="cs"/>
          <w:rtl/>
        </w:rPr>
        <w:t xml:space="preserve">האבא </w:t>
      </w:r>
      <w:r w:rsidRPr="00D22ECD">
        <w:rPr>
          <w:rtl/>
        </w:rPr>
        <w:t xml:space="preserve">של האובייקט </w:t>
      </w:r>
      <w:r w:rsidRPr="00D22ECD">
        <w:rPr>
          <w:rFonts w:hint="cs"/>
          <w:rtl/>
        </w:rPr>
        <w:t xml:space="preserve">שנרצה לשנות את השכבה שלו. </w:t>
      </w:r>
    </w:p>
    <w:p w:rsidR="00BF5813" w:rsidRPr="00D22ECD" w:rsidRDefault="00BF5813" w:rsidP="00BF5813">
      <w:pPr>
        <w:ind w:left="450"/>
        <w:rPr>
          <w:rtl/>
        </w:rPr>
      </w:pPr>
      <w:r w:rsidRPr="00D22ECD">
        <w:t>object</w:t>
      </w:r>
      <w:r w:rsidRPr="00D22ECD">
        <w:rPr>
          <w:rtl/>
        </w:rPr>
        <w:t xml:space="preserve"> - האובייקט </w:t>
      </w:r>
      <w:r w:rsidRPr="00D22ECD">
        <w:rPr>
          <w:rFonts w:hint="cs"/>
          <w:rtl/>
        </w:rPr>
        <w:t>שנרצה לשנות את השכבה שלו</w:t>
      </w:r>
      <w:r w:rsidRPr="00D22ECD">
        <w:rPr>
          <w:rtl/>
        </w:rPr>
        <w:t>.</w:t>
      </w:r>
    </w:p>
    <w:p w:rsidR="00BF5813" w:rsidRPr="00D22ECD" w:rsidRDefault="00BF5813" w:rsidP="00BF5813">
      <w:pPr>
        <w:ind w:left="450"/>
        <w:rPr>
          <w:rtl/>
        </w:rPr>
      </w:pPr>
      <w:r w:rsidRPr="00D22ECD">
        <w:t xml:space="preserve"> number</w:t>
      </w:r>
      <w:r w:rsidRPr="00D22ECD">
        <w:rPr>
          <w:rFonts w:hint="cs"/>
          <w:rtl/>
        </w:rPr>
        <w:t xml:space="preserve">- המספר של השכבה שנרצה שהאובייקט יעבור אליה. </w:t>
      </w:r>
    </w:p>
    <w:p w:rsidR="00BF5813" w:rsidRPr="00D22ECD" w:rsidRDefault="00BF5813" w:rsidP="00BF5813">
      <w:pPr>
        <w:ind w:left="450"/>
        <w:rPr>
          <w:rtl/>
        </w:rPr>
      </w:pPr>
      <w:r w:rsidRPr="00D22ECD">
        <w:rPr>
          <w:rFonts w:hint="cs"/>
          <w:rtl/>
        </w:rPr>
        <w:t>שימו לב:</w:t>
      </w:r>
    </w:p>
    <w:p w:rsidR="00BF5813" w:rsidRPr="00D22ECD" w:rsidRDefault="00BF5813" w:rsidP="00BF5813">
      <w:pPr>
        <w:ind w:left="450"/>
        <w:rPr>
          <w:rtl/>
        </w:rPr>
      </w:pPr>
      <w:r w:rsidRPr="00D22ECD">
        <w:rPr>
          <w:rFonts w:hint="cs"/>
          <w:rtl/>
        </w:rPr>
        <w:t>*שינוי של אובייקט אחד ישפיע גם על השכבות של האחרים (ערכי האינדקס של כולם יתעדכנו בהתאם לשינוי של האובייקט שהזזנו).</w:t>
      </w:r>
    </w:p>
    <w:p w:rsidR="00BF5813" w:rsidRPr="00D22ECD" w:rsidRDefault="00BF5813" w:rsidP="00BF5813">
      <w:pPr>
        <w:ind w:left="450"/>
        <w:rPr>
          <w:rtl/>
        </w:rPr>
      </w:pPr>
      <w:r w:rsidRPr="00D22ECD">
        <w:rPr>
          <w:rFonts w:hint="cs"/>
          <w:rtl/>
        </w:rPr>
        <w:t xml:space="preserve"> *מספר השכבות מתחיל מ 1-.</w:t>
      </w:r>
    </w:p>
    <w:p w:rsidR="00BF5813" w:rsidRPr="00D22ECD" w:rsidRDefault="00BF5813" w:rsidP="00BF5813">
      <w:pPr>
        <w:ind w:left="450"/>
        <w:rPr>
          <w:rtl/>
        </w:rPr>
      </w:pPr>
      <w:r w:rsidRPr="00D22ECD">
        <w:rPr>
          <w:rFonts w:hint="cs"/>
          <w:rtl/>
        </w:rPr>
        <w:t>* בתחילת התוכנית כל האובייקטים יהיו בשכבה 1-.</w:t>
      </w:r>
    </w:p>
    <w:p w:rsidR="00BF5813" w:rsidRPr="00D22ECD" w:rsidRDefault="00BF5813" w:rsidP="00BF5813">
      <w:pPr>
        <w:ind w:left="450"/>
        <w:rPr>
          <w:rtl/>
        </w:rPr>
      </w:pPr>
      <w:r w:rsidRPr="00D22ECD">
        <w:rPr>
          <w:rFonts w:hint="cs"/>
          <w:rtl/>
        </w:rPr>
        <w:t>*הפונקציה לא תעבוד כמו שצריך אם המספר שהזנו חורג מהגבולות ( מספר הילדים של ה</w:t>
      </w:r>
      <w:r w:rsidRPr="00D22ECD">
        <w:t xml:space="preserve"> </w:t>
      </w:r>
      <w:r w:rsidRPr="00D22ECD">
        <w:rPr>
          <w:rFonts w:hint="cs"/>
          <w:rtl/>
        </w:rPr>
        <w:t xml:space="preserve"> </w:t>
      </w:r>
      <w:r w:rsidRPr="00D22ECD">
        <w:t>container</w:t>
      </w:r>
      <w:r w:rsidRPr="00D22ECD">
        <w:rPr>
          <w:rFonts w:hint="cs"/>
          <w:rtl/>
        </w:rPr>
        <w:t xml:space="preserve"> פחות 1).</w:t>
      </w:r>
    </w:p>
    <w:bookmarkEnd w:id="1"/>
    <w:p w:rsidR="00BF5813" w:rsidRPr="008E706A" w:rsidRDefault="00BF5813" w:rsidP="00BF5813">
      <w:pPr>
        <w:pStyle w:val="ListParagraph"/>
        <w:numPr>
          <w:ilvl w:val="0"/>
          <w:numId w:val="8"/>
        </w:numPr>
      </w:pPr>
      <w:proofErr w:type="spellStart"/>
      <w:r>
        <w:rPr>
          <w:b/>
          <w:bCs/>
        </w:rPr>
        <w:t>pressMove</w:t>
      </w:r>
      <w:proofErr w:type="spellEnd"/>
      <w:r w:rsidRPr="008E706A">
        <w:rPr>
          <w:b/>
          <w:bCs/>
        </w:rPr>
        <w:t xml:space="preserve"> function</w:t>
      </w:r>
      <w:r>
        <w:rPr>
          <w:rFonts w:hint="cs"/>
          <w:rtl/>
        </w:rPr>
        <w:t xml:space="preserve"> - </w:t>
      </w:r>
      <w:r w:rsidRPr="008E706A">
        <w:rPr>
          <w:rFonts w:cstheme="minorHAnsi" w:hint="cs"/>
          <w:sz w:val="24"/>
          <w:szCs w:val="24"/>
          <w:rtl/>
        </w:rPr>
        <w:t xml:space="preserve">פונקציה זו פועלת </w:t>
      </w:r>
      <w:r>
        <w:rPr>
          <w:rFonts w:cstheme="minorHAnsi" w:hint="cs"/>
          <w:sz w:val="24"/>
          <w:szCs w:val="24"/>
          <w:rtl/>
        </w:rPr>
        <w:t>כל עוד אנחנו זזים עם האובייקט על המסך</w:t>
      </w:r>
      <w:r w:rsidRPr="008E706A">
        <w:rPr>
          <w:rFonts w:cstheme="minorHAnsi" w:hint="cs"/>
          <w:sz w:val="24"/>
          <w:szCs w:val="24"/>
          <w:rtl/>
        </w:rPr>
        <w:t xml:space="preserve">. </w:t>
      </w:r>
    </w:p>
    <w:p w:rsidR="00BF5813" w:rsidRDefault="00BF5813" w:rsidP="00BF5813">
      <w:pPr>
        <w:pStyle w:val="ListParagraph"/>
        <w:rPr>
          <w:rFonts w:cstheme="minorHAnsi"/>
          <w:sz w:val="24"/>
          <w:szCs w:val="24"/>
        </w:rPr>
      </w:pPr>
      <w:r w:rsidRPr="00BF4C76">
        <w:rPr>
          <w:rFonts w:cstheme="minorHAnsi" w:hint="cs"/>
          <w:sz w:val="24"/>
          <w:szCs w:val="24"/>
          <w:rtl/>
        </w:rPr>
        <w:t xml:space="preserve">יצירת משתנה </w:t>
      </w:r>
      <w:proofErr w:type="spellStart"/>
      <w:r w:rsidRPr="00BF4C76">
        <w:rPr>
          <w:rFonts w:cstheme="minorHAnsi"/>
          <w:sz w:val="24"/>
          <w:szCs w:val="24"/>
        </w:rPr>
        <w:t>pt</w:t>
      </w:r>
      <w:proofErr w:type="spellEnd"/>
      <w:r w:rsidRPr="00BF4C76">
        <w:rPr>
          <w:rFonts w:cstheme="minorHAnsi" w:hint="cs"/>
          <w:sz w:val="24"/>
          <w:szCs w:val="24"/>
          <w:rtl/>
        </w:rPr>
        <w:t xml:space="preserve"> שיכיל בתוכו את הנקודה הלוקאלית של מיקום העכבר שלנו</w:t>
      </w:r>
      <w:r>
        <w:rPr>
          <w:rFonts w:cstheme="minorHAnsi" w:hint="cs"/>
          <w:sz w:val="24"/>
          <w:szCs w:val="24"/>
          <w:rtl/>
        </w:rPr>
        <w:t xml:space="preserve"> ביחס לבמה, תוך כדי תנועה.</w:t>
      </w:r>
    </w:p>
    <w:p w:rsidR="00BF5813" w:rsidRPr="00293C53" w:rsidRDefault="00BF5813" w:rsidP="00BF5813">
      <w:pPr>
        <w:pStyle w:val="ListParagraph"/>
        <w:rPr>
          <w:rFonts w:cstheme="minorHAnsi"/>
          <w:color w:val="70AD47" w:themeColor="accent6"/>
          <w:sz w:val="24"/>
          <w:szCs w:val="24"/>
        </w:rPr>
      </w:pPr>
      <w:r>
        <w:rPr>
          <w:rFonts w:cstheme="minorHAnsi" w:hint="cs"/>
          <w:sz w:val="24"/>
          <w:szCs w:val="24"/>
          <w:rtl/>
        </w:rPr>
        <w:t>עדכון ערכי ה-</w:t>
      </w:r>
      <w:r>
        <w:rPr>
          <w:rFonts w:cstheme="minorHAnsi" w:hint="cs"/>
          <w:sz w:val="24"/>
          <w:szCs w:val="24"/>
        </w:rPr>
        <w:t>X</w:t>
      </w:r>
      <w:r>
        <w:rPr>
          <w:rFonts w:cstheme="minorHAnsi" w:hint="cs"/>
          <w:sz w:val="24"/>
          <w:szCs w:val="24"/>
          <w:rtl/>
        </w:rPr>
        <w:t xml:space="preserve"> וה-</w:t>
      </w:r>
      <w:r>
        <w:rPr>
          <w:rFonts w:cstheme="minorHAnsi" w:hint="cs"/>
          <w:sz w:val="24"/>
          <w:szCs w:val="24"/>
        </w:rPr>
        <w:t>Y</w:t>
      </w:r>
      <w:r>
        <w:rPr>
          <w:rFonts w:cstheme="minorHAnsi" w:hint="cs"/>
          <w:sz w:val="24"/>
          <w:szCs w:val="24"/>
          <w:rtl/>
        </w:rPr>
        <w:t xml:space="preserve"> של האובייקט הנגרר.</w:t>
      </w:r>
    </w:p>
    <w:p w:rsidR="00BF5813" w:rsidRDefault="00BF5813" w:rsidP="00BF5813">
      <w:pPr>
        <w:pStyle w:val="ListParagraph"/>
      </w:pPr>
    </w:p>
    <w:p w:rsidR="00BF5813" w:rsidRPr="00911C54" w:rsidRDefault="00BF5813" w:rsidP="00BF5813">
      <w:pPr>
        <w:pStyle w:val="ListParagraph"/>
        <w:numPr>
          <w:ilvl w:val="0"/>
          <w:numId w:val="8"/>
        </w:numPr>
        <w:rPr>
          <w:rFonts w:cstheme="minorHAnsi"/>
          <w:sz w:val="24"/>
          <w:szCs w:val="24"/>
        </w:rPr>
      </w:pPr>
      <w:proofErr w:type="spellStart"/>
      <w:r w:rsidRPr="0021652D">
        <w:rPr>
          <w:b/>
          <w:bCs/>
        </w:rPr>
        <w:t>Pressup</w:t>
      </w:r>
      <w:proofErr w:type="spellEnd"/>
      <w:r w:rsidRPr="0021652D">
        <w:rPr>
          <w:b/>
          <w:bCs/>
        </w:rPr>
        <w:t xml:space="preserve"> </w:t>
      </w:r>
      <w:r w:rsidRPr="008E706A">
        <w:rPr>
          <w:b/>
          <w:bCs/>
        </w:rPr>
        <w:t>function</w:t>
      </w:r>
      <w:r w:rsidRPr="0021652D">
        <w:rPr>
          <w:rFonts w:hint="cs"/>
          <w:b/>
          <w:bCs/>
          <w:rtl/>
        </w:rPr>
        <w:t xml:space="preserve"> - </w:t>
      </w:r>
      <w:r w:rsidRPr="0021652D">
        <w:rPr>
          <w:rFonts w:hint="cs"/>
          <w:rtl/>
        </w:rPr>
        <w:t>פונקציה זו פועלת</w:t>
      </w:r>
      <w:r w:rsidRPr="0021652D">
        <w:rPr>
          <w:rFonts w:cstheme="minorHAnsi" w:hint="cs"/>
          <w:sz w:val="24"/>
          <w:szCs w:val="24"/>
          <w:rtl/>
        </w:rPr>
        <w:t xml:space="preserve"> </w:t>
      </w:r>
      <w:r w:rsidRPr="00911C54">
        <w:rPr>
          <w:rFonts w:cstheme="minorHAnsi" w:hint="cs"/>
          <w:sz w:val="24"/>
          <w:szCs w:val="24"/>
          <w:rtl/>
        </w:rPr>
        <w:t>ברגע ששחרנו את הלחיצה מהאובייקט שאנו גוררים.</w:t>
      </w:r>
    </w:p>
    <w:p w:rsidR="00BF5813" w:rsidRDefault="00BF5813" w:rsidP="00BF5813">
      <w:pPr>
        <w:pStyle w:val="ListParagraph"/>
        <w:rPr>
          <w:rFonts w:cstheme="minorHAnsi"/>
          <w:sz w:val="24"/>
          <w:szCs w:val="24"/>
        </w:rPr>
      </w:pPr>
      <w:r>
        <w:rPr>
          <w:rFonts w:cstheme="minorHAnsi" w:hint="cs"/>
          <w:sz w:val="24"/>
          <w:szCs w:val="24"/>
          <w:rtl/>
        </w:rPr>
        <w:t>חשוב לציין שלא חובה להשתמש בפונקציה הזו בכדי לממש את אינטראקציי</w:t>
      </w:r>
      <w:r>
        <w:rPr>
          <w:rFonts w:cstheme="minorHAnsi" w:hint="eastAsia"/>
          <w:sz w:val="24"/>
          <w:szCs w:val="24"/>
          <w:rtl/>
        </w:rPr>
        <w:t>ת</w:t>
      </w:r>
      <w:r>
        <w:rPr>
          <w:rFonts w:cstheme="minorHAnsi" w:hint="cs"/>
          <w:sz w:val="24"/>
          <w:szCs w:val="24"/>
          <w:rtl/>
        </w:rPr>
        <w:t xml:space="preserve"> הגרירה (האובייקט יפסיק לזוז ברגע ששחררנו לחיצה בכל מקרה). פונקציה זו יותר שימושית לנו כשנרצה לבדוק דברים או לממש פונקציות אחרות בסיום הגרירה, לדוגמא:  אם נרצה להחזיר את האובייקט שגררנו למקומו המקורי, או אם נרצה לבדוק פגיעה באובייקט אחר </w:t>
      </w:r>
    </w:p>
    <w:p w:rsidR="00BF5813" w:rsidRDefault="00BF5813" w:rsidP="00BF5813">
      <w:pPr>
        <w:pStyle w:val="ListParagraph"/>
      </w:pPr>
    </w:p>
    <w:p w:rsidR="00BF5813" w:rsidRDefault="00BF5813" w:rsidP="00BF5813">
      <w:pPr>
        <w:pStyle w:val="ListParagraph"/>
        <w:numPr>
          <w:ilvl w:val="0"/>
          <w:numId w:val="8"/>
        </w:numPr>
        <w:rPr>
          <w:rtl/>
        </w:rPr>
      </w:pPr>
      <w:proofErr w:type="spellStart"/>
      <w:r w:rsidRPr="00272C3B">
        <w:rPr>
          <w:b/>
          <w:bCs/>
          <w:sz w:val="24"/>
          <w:szCs w:val="24"/>
        </w:rPr>
        <w:t>hitTest</w:t>
      </w:r>
      <w:proofErr w:type="spellEnd"/>
      <w:r>
        <w:rPr>
          <w:rFonts w:cs="Heebo"/>
          <w:rtl/>
        </w:rPr>
        <w:t xml:space="preserve"> </w:t>
      </w:r>
      <w:r>
        <w:rPr>
          <w:rFonts w:cs="Heebo" w:hint="cs"/>
          <w:rtl/>
        </w:rPr>
        <w:t xml:space="preserve">- </w:t>
      </w:r>
      <w:r>
        <w:rPr>
          <w:rFonts w:cs="Heebo"/>
          <w:rtl/>
        </w:rPr>
        <w:t xml:space="preserve">זאת פונקציה שמגיעה בספריית </w:t>
      </w:r>
      <w:proofErr w:type="spellStart"/>
      <w:r>
        <w:t>createJS</w:t>
      </w:r>
      <w:proofErr w:type="spellEnd"/>
      <w:r>
        <w:rPr>
          <w:rFonts w:cs="Heebo"/>
          <w:rtl/>
        </w:rPr>
        <w:t xml:space="preserve"> ותפקידה הוא לבדוק האם אובייקט נוגע בנקודה מסוימת.</w:t>
      </w:r>
    </w:p>
    <w:p w:rsidR="00BF5813" w:rsidRDefault="00BF5813" w:rsidP="00BF5813">
      <w:pPr>
        <w:pStyle w:val="ListParagraph"/>
        <w:rPr>
          <w:rFonts w:cs="Heebo"/>
          <w:rtl/>
        </w:rPr>
      </w:pPr>
      <w:r>
        <w:rPr>
          <w:rFonts w:cs="Heebo"/>
          <w:rtl/>
        </w:rPr>
        <w:t>פונקציה זאת יכולה לשמש אותנו בעיקר כדי לבדוק האם שני אובייקטים נוגעים אחד בשני.</w:t>
      </w:r>
    </w:p>
    <w:p w:rsidR="00BF5813" w:rsidRDefault="00BF5813" w:rsidP="00BF5813">
      <w:pPr>
        <w:ind w:left="720"/>
        <w:rPr>
          <w:rFonts w:cstheme="minorHAnsi"/>
          <w:sz w:val="24"/>
          <w:szCs w:val="24"/>
        </w:rPr>
      </w:pPr>
      <w:r>
        <w:rPr>
          <w:rFonts w:cstheme="minorHAnsi" w:hint="cs"/>
          <w:sz w:val="24"/>
          <w:szCs w:val="24"/>
          <w:rtl/>
        </w:rPr>
        <w:lastRenderedPageBreak/>
        <w:t xml:space="preserve">את השלבי פעולה לבדיקת פגיעה אפשר לחלק לשני חלקים: </w:t>
      </w:r>
    </w:p>
    <w:p w:rsidR="00BF5813" w:rsidRPr="00AC1B30" w:rsidRDefault="00BF5813" w:rsidP="00BF5813">
      <w:pPr>
        <w:pStyle w:val="ListParagraph"/>
        <w:numPr>
          <w:ilvl w:val="0"/>
          <w:numId w:val="11"/>
        </w:numPr>
        <w:rPr>
          <w:rFonts w:cs="Heebo"/>
          <w:rtl/>
        </w:rPr>
      </w:pPr>
      <w:r w:rsidRPr="00AC1B30">
        <w:rPr>
          <w:rFonts w:cs="Heebo" w:hint="cs"/>
          <w:rtl/>
        </w:rPr>
        <w:t xml:space="preserve">הפעלה הפעולה </w:t>
      </w:r>
      <w:proofErr w:type="spellStart"/>
      <w:r w:rsidRPr="00AC1B30">
        <w:rPr>
          <w:rFonts w:cs="Heebo"/>
        </w:rPr>
        <w:t>localToLocal</w:t>
      </w:r>
      <w:proofErr w:type="spellEnd"/>
      <w:r w:rsidRPr="00AC1B30">
        <w:rPr>
          <w:rFonts w:cs="Heebo" w:hint="cs"/>
          <w:rtl/>
        </w:rPr>
        <w:t xml:space="preserve"> על מנת לייצר נקודה שתכיל את ערכי ה-</w:t>
      </w:r>
      <w:r w:rsidRPr="00AC1B30">
        <w:rPr>
          <w:rFonts w:cs="Heebo"/>
        </w:rPr>
        <w:t>x</w:t>
      </w:r>
      <w:r w:rsidRPr="00AC1B30">
        <w:rPr>
          <w:rFonts w:cs="Heebo" w:hint="cs"/>
          <w:rtl/>
        </w:rPr>
        <w:t xml:space="preserve"> וה-</w:t>
      </w:r>
      <w:r w:rsidRPr="00AC1B30">
        <w:rPr>
          <w:rFonts w:cs="Heebo"/>
        </w:rPr>
        <w:t xml:space="preserve"> y</w:t>
      </w:r>
      <w:r w:rsidRPr="00AC1B30">
        <w:rPr>
          <w:rFonts w:cs="Heebo" w:hint="cs"/>
          <w:rtl/>
        </w:rPr>
        <w:t>.</w:t>
      </w:r>
    </w:p>
    <w:p w:rsidR="00BF5813" w:rsidRPr="00AC1B30" w:rsidRDefault="00BF5813" w:rsidP="00BF5813">
      <w:pPr>
        <w:pStyle w:val="ListParagraph"/>
        <w:rPr>
          <w:rFonts w:cs="Heebo"/>
          <w:rtl/>
        </w:rPr>
      </w:pPr>
      <w:r w:rsidRPr="00AC1B30">
        <w:rPr>
          <w:rFonts w:cs="Heebo" w:hint="cs"/>
          <w:rtl/>
        </w:rPr>
        <w:t xml:space="preserve">       פונקציית </w:t>
      </w:r>
      <w:proofErr w:type="spellStart"/>
      <w:r w:rsidRPr="00AC1B30">
        <w:rPr>
          <w:rFonts w:cs="Heebo"/>
        </w:rPr>
        <w:t>localToLocal</w:t>
      </w:r>
      <w:proofErr w:type="spellEnd"/>
      <w:r w:rsidRPr="00AC1B30">
        <w:rPr>
          <w:rFonts w:cs="Heebo" w:hint="cs"/>
          <w:rtl/>
        </w:rPr>
        <w:t>:</w:t>
      </w:r>
      <w:r w:rsidRPr="00AC1B30">
        <w:rPr>
          <w:rFonts w:cs="Heebo"/>
        </w:rPr>
        <w:t xml:space="preserve"> </w:t>
      </w:r>
    </w:p>
    <w:p w:rsidR="00BF5813" w:rsidRPr="00AC1B30" w:rsidRDefault="00BF5813" w:rsidP="00BF5813">
      <w:pPr>
        <w:pStyle w:val="ListParagraph"/>
        <w:rPr>
          <w:rFonts w:cs="Heebo"/>
          <w:rtl/>
        </w:rPr>
      </w:pPr>
      <w:r w:rsidRPr="00AC1B30">
        <w:rPr>
          <w:rFonts w:cs="Heebo"/>
          <w:rtl/>
        </w:rPr>
        <w:t xml:space="preserve">בואו נלך רגע אחורה. לכל אלמנט יש מערכת צירים משלו. לכן לאלמנט אחד על המסך תהיה מערכת צירים לוקאלית משלו ולאלמנט אחר על המסך גם כן תהיה מערכת צירים לוקאלית משלו. כדי שנוכל להתעסק עם מיקומי אלמנטים שונים נצטרך לתאם בין המיקומים שיהיו לפי אותה מערכת צירים כדי למנוע סטיות מיותרות במקום. </w:t>
      </w:r>
      <w:proofErr w:type="spellStart"/>
      <w:r w:rsidRPr="00AC1B30">
        <w:rPr>
          <w:rFonts w:cs="Heebo"/>
        </w:rPr>
        <w:t>localToLocal</w:t>
      </w:r>
      <w:proofErr w:type="spellEnd"/>
      <w:r w:rsidRPr="00AC1B30">
        <w:rPr>
          <w:rFonts w:cs="Heebo"/>
          <w:rtl/>
        </w:rPr>
        <w:t xml:space="preserve"> עושה לנו בדוק את ההמרה הזו. ממש כמו </w:t>
      </w:r>
      <w:proofErr w:type="spellStart"/>
      <w:r w:rsidRPr="00AC1B30">
        <w:rPr>
          <w:rFonts w:cs="Heebo"/>
        </w:rPr>
        <w:t>globalToLocal</w:t>
      </w:r>
      <w:proofErr w:type="spellEnd"/>
      <w:r w:rsidRPr="00AC1B30">
        <w:rPr>
          <w:rFonts w:cs="Heebo"/>
          <w:rtl/>
        </w:rPr>
        <w:t xml:space="preserve"> אלא שהפעם שני האלמנטים הם בעלי מערכת צירים לוקאלית.</w:t>
      </w:r>
    </w:p>
    <w:p w:rsidR="00BF5813" w:rsidRPr="00AC1B30" w:rsidRDefault="00BF5813" w:rsidP="00BF5813">
      <w:pPr>
        <w:pStyle w:val="ListParagraph"/>
        <w:rPr>
          <w:rFonts w:cs="Heebo"/>
          <w:rtl/>
        </w:rPr>
      </w:pPr>
      <w:r w:rsidRPr="00AC1B30">
        <w:rPr>
          <w:rFonts w:cs="Heebo"/>
          <w:rtl/>
        </w:rPr>
        <w:t xml:space="preserve">הפונקציה מופעלת על אלמנט האב של שני האלמנטים שנרצה לתאם בין מערכת הצירים שלהם (במקרה שלנו - הבמה) ומקבלת מיקום לוקאלי (נקודת  </w:t>
      </w:r>
      <w:r w:rsidRPr="00AC1B30">
        <w:rPr>
          <w:rFonts w:cs="Heebo"/>
        </w:rPr>
        <w:t>X</w:t>
      </w:r>
      <w:r w:rsidRPr="00AC1B30">
        <w:rPr>
          <w:rFonts w:cs="Heebo"/>
          <w:rtl/>
        </w:rPr>
        <w:t xml:space="preserve">ו- </w:t>
      </w:r>
      <w:r w:rsidRPr="00AC1B30">
        <w:rPr>
          <w:rFonts w:cs="Heebo"/>
        </w:rPr>
        <w:t>Y</w:t>
      </w:r>
      <w:r w:rsidRPr="00AC1B30">
        <w:rPr>
          <w:rFonts w:cs="Heebo"/>
          <w:rtl/>
        </w:rPr>
        <w:t>) של אחד האלמנטים (במקרה שלנו האלמנט הפוגע) ואת האלמנט השני (האלמנט הנפגע) ומחזירה את נקודת המיקום לפי מערכת הצירים של האלמנט השני.</w:t>
      </w:r>
    </w:p>
    <w:p w:rsidR="00BF5813" w:rsidRPr="00DA3D1D" w:rsidRDefault="00BF5813" w:rsidP="00BF5813">
      <w:pPr>
        <w:bidi w:val="0"/>
        <w:rPr>
          <w:rFonts w:ascii="Calibri" w:eastAsia="Calibri" w:hAnsi="Calibri" w:cs="Calibri"/>
          <w:sz w:val="24"/>
          <w:szCs w:val="24"/>
        </w:rPr>
      </w:pPr>
      <w:r w:rsidRPr="00DA3D1D">
        <w:rPr>
          <w:rFonts w:ascii="Calibri" w:eastAsia="Calibri" w:hAnsi="Calibri" w:cs="Calibri"/>
          <w:sz w:val="24"/>
          <w:szCs w:val="24"/>
        </w:rPr>
        <w:t>var point=</w:t>
      </w:r>
      <w:proofErr w:type="spellStart"/>
      <w:r w:rsidRPr="00DA3D1D">
        <w:rPr>
          <w:rFonts w:ascii="Calibri" w:eastAsia="Calibri" w:hAnsi="Calibri" w:cs="Calibri"/>
          <w:color w:val="4472C4"/>
          <w:sz w:val="24"/>
          <w:szCs w:val="24"/>
        </w:rPr>
        <w:t>MyRoot</w:t>
      </w:r>
      <w:r w:rsidRPr="00DA3D1D">
        <w:rPr>
          <w:rFonts w:ascii="Calibri" w:eastAsia="Calibri" w:hAnsi="Calibri" w:cs="Calibri"/>
          <w:sz w:val="24"/>
          <w:szCs w:val="24"/>
        </w:rPr>
        <w:t>.</w:t>
      </w:r>
      <w:r w:rsidRPr="00DA3D1D">
        <w:rPr>
          <w:rFonts w:ascii="Calibri" w:eastAsia="Calibri" w:hAnsi="Calibri" w:cs="Calibri"/>
          <w:color w:val="ED7D31"/>
          <w:sz w:val="24"/>
          <w:szCs w:val="24"/>
        </w:rPr>
        <w:t>localToLocal</w:t>
      </w:r>
      <w:proofErr w:type="spellEnd"/>
      <w:r w:rsidRPr="00DA3D1D">
        <w:rPr>
          <w:rFonts w:ascii="Calibri" w:eastAsia="Calibri" w:hAnsi="Calibri" w:cs="Calibri"/>
          <w:sz w:val="24"/>
          <w:szCs w:val="24"/>
        </w:rPr>
        <w:t>(</w:t>
      </w:r>
      <w:proofErr w:type="spellStart"/>
      <w:r w:rsidRPr="00DA3D1D">
        <w:rPr>
          <w:rFonts w:ascii="Calibri" w:eastAsia="Calibri" w:hAnsi="Calibri" w:cs="Calibri"/>
          <w:color w:val="4472C4"/>
          <w:sz w:val="24"/>
          <w:szCs w:val="24"/>
        </w:rPr>
        <w:t>obj</w:t>
      </w:r>
      <w:r w:rsidRPr="00DA3D1D">
        <w:rPr>
          <w:rFonts w:ascii="Calibri" w:eastAsia="Calibri" w:hAnsi="Calibri" w:cs="Calibri"/>
          <w:sz w:val="24"/>
          <w:szCs w:val="24"/>
        </w:rPr>
        <w:t>.</w:t>
      </w:r>
      <w:proofErr w:type="gramStart"/>
      <w:r w:rsidRPr="00DA3D1D">
        <w:rPr>
          <w:rFonts w:ascii="Calibri" w:eastAsia="Calibri" w:hAnsi="Calibri" w:cs="Calibri"/>
          <w:sz w:val="24"/>
          <w:szCs w:val="24"/>
        </w:rPr>
        <w:t>x</w:t>
      </w:r>
      <w:proofErr w:type="spellEnd"/>
      <w:r w:rsidRPr="00DA3D1D">
        <w:rPr>
          <w:rFonts w:ascii="Calibri" w:eastAsia="Calibri" w:hAnsi="Calibri" w:cs="Calibri"/>
          <w:sz w:val="24"/>
          <w:szCs w:val="24"/>
        </w:rPr>
        <w:t xml:space="preserve"> ,</w:t>
      </w:r>
      <w:proofErr w:type="gramEnd"/>
      <w:r w:rsidRPr="00DA3D1D">
        <w:rPr>
          <w:rFonts w:ascii="Calibri" w:eastAsia="Calibri" w:hAnsi="Calibri" w:cs="Calibri"/>
          <w:sz w:val="24"/>
          <w:szCs w:val="24"/>
        </w:rPr>
        <w:t xml:space="preserve"> </w:t>
      </w:r>
      <w:proofErr w:type="spellStart"/>
      <w:r w:rsidRPr="00DA3D1D">
        <w:rPr>
          <w:rFonts w:ascii="Calibri" w:eastAsia="Calibri" w:hAnsi="Calibri" w:cs="Calibri"/>
          <w:color w:val="4472C4"/>
          <w:sz w:val="24"/>
          <w:szCs w:val="24"/>
        </w:rPr>
        <w:t>obj</w:t>
      </w:r>
      <w:r w:rsidRPr="00DA3D1D">
        <w:rPr>
          <w:rFonts w:ascii="Calibri" w:eastAsia="Calibri" w:hAnsi="Calibri" w:cs="Calibri"/>
          <w:sz w:val="24"/>
          <w:szCs w:val="24"/>
        </w:rPr>
        <w:t>.y</w:t>
      </w:r>
      <w:proofErr w:type="spellEnd"/>
      <w:r w:rsidRPr="00DA3D1D">
        <w:rPr>
          <w:rFonts w:ascii="Calibri" w:eastAsia="Calibri" w:hAnsi="Calibri" w:cs="Calibri"/>
          <w:sz w:val="24"/>
          <w:szCs w:val="24"/>
        </w:rPr>
        <w:t xml:space="preserve"> , </w:t>
      </w:r>
      <w:proofErr w:type="spellStart"/>
      <w:r w:rsidRPr="00DA3D1D">
        <w:rPr>
          <w:rFonts w:ascii="Calibri" w:eastAsia="Calibri" w:hAnsi="Calibri" w:cs="Calibri"/>
          <w:color w:val="4472C4"/>
          <w:sz w:val="24"/>
          <w:szCs w:val="24"/>
        </w:rPr>
        <w:t>HitAreaObj</w:t>
      </w:r>
      <w:proofErr w:type="spellEnd"/>
      <w:r w:rsidRPr="00DA3D1D">
        <w:rPr>
          <w:rFonts w:ascii="Calibri" w:eastAsia="Calibri" w:hAnsi="Calibri" w:cs="Calibri"/>
          <w:sz w:val="24"/>
          <w:szCs w:val="24"/>
        </w:rPr>
        <w:t>)</w:t>
      </w:r>
      <w:r w:rsidRPr="00DA3D1D">
        <w:rPr>
          <w:rFonts w:ascii="Calibri" w:eastAsia="Calibri" w:hAnsi="Calibri" w:cs="Calibri"/>
          <w:sz w:val="24"/>
          <w:szCs w:val="24"/>
          <w:rtl/>
        </w:rPr>
        <w:t>;</w:t>
      </w:r>
    </w:p>
    <w:p w:rsidR="00BF5813" w:rsidRPr="00DA3D1D" w:rsidRDefault="00BF5813" w:rsidP="00BF5813">
      <w:pPr>
        <w:bidi w:val="0"/>
        <w:rPr>
          <w:rFonts w:ascii="Calibri" w:eastAsia="Calibri" w:hAnsi="Calibri" w:cs="Calibri"/>
          <w:sz w:val="24"/>
          <w:szCs w:val="24"/>
          <w:rtl/>
        </w:rPr>
      </w:pPr>
      <w:r w:rsidRPr="00DA3D1D">
        <w:rPr>
          <w:rFonts w:ascii="Calibri" w:eastAsia="Calibri" w:hAnsi="Calibri" w:cs="Calibri"/>
          <w:sz w:val="24"/>
          <w:szCs w:val="24"/>
        </w:rPr>
        <w:t>var point=</w:t>
      </w:r>
      <w:proofErr w:type="gramStart"/>
      <w:r w:rsidRPr="00DA3D1D">
        <w:rPr>
          <w:rFonts w:ascii="Calibri" w:eastAsia="Calibri" w:hAnsi="Calibri" w:cs="Calibri" w:hint="cs"/>
          <w:color w:val="70AD47"/>
          <w:sz w:val="24"/>
          <w:szCs w:val="24"/>
          <w:rtl/>
        </w:rPr>
        <w:t>אבא</w:t>
      </w:r>
      <w:r w:rsidRPr="00DA3D1D">
        <w:rPr>
          <w:rFonts w:ascii="Calibri" w:eastAsia="Calibri" w:hAnsi="Calibri" w:cs="Calibri"/>
          <w:sz w:val="24"/>
          <w:szCs w:val="24"/>
        </w:rPr>
        <w:t>.</w:t>
      </w:r>
      <w:proofErr w:type="spellStart"/>
      <w:r w:rsidRPr="00DA3D1D">
        <w:rPr>
          <w:rFonts w:ascii="Calibri" w:eastAsia="Calibri" w:hAnsi="Calibri" w:cs="Calibri"/>
          <w:color w:val="ED7D31"/>
          <w:sz w:val="24"/>
          <w:szCs w:val="24"/>
        </w:rPr>
        <w:t>localToLocal</w:t>
      </w:r>
      <w:proofErr w:type="spellEnd"/>
      <w:proofErr w:type="gramEnd"/>
      <w:r w:rsidRPr="00DA3D1D">
        <w:rPr>
          <w:rFonts w:ascii="Calibri" w:eastAsia="Calibri" w:hAnsi="Calibri" w:cs="Calibri"/>
          <w:sz w:val="24"/>
          <w:szCs w:val="24"/>
        </w:rPr>
        <w:t>(</w:t>
      </w:r>
      <w:r w:rsidRPr="00DA3D1D">
        <w:rPr>
          <w:rFonts w:ascii="Calibri" w:eastAsia="Calibri" w:hAnsi="Calibri" w:cs="Calibri" w:hint="cs"/>
          <w:color w:val="70AD47"/>
          <w:sz w:val="24"/>
          <w:szCs w:val="24"/>
          <w:rtl/>
        </w:rPr>
        <w:t>ילד</w:t>
      </w:r>
      <w:r w:rsidRPr="00DA3D1D">
        <w:rPr>
          <w:rFonts w:ascii="Calibri" w:eastAsia="Calibri" w:hAnsi="Calibri" w:cs="Calibri"/>
          <w:sz w:val="24"/>
          <w:szCs w:val="24"/>
        </w:rPr>
        <w:t xml:space="preserve">.x , </w:t>
      </w:r>
      <w:r w:rsidRPr="00DA3D1D">
        <w:rPr>
          <w:rFonts w:ascii="Calibri" w:eastAsia="Calibri" w:hAnsi="Calibri" w:cs="Calibri" w:hint="cs"/>
          <w:color w:val="70AD47"/>
          <w:sz w:val="24"/>
          <w:szCs w:val="24"/>
          <w:rtl/>
        </w:rPr>
        <w:t>ילד</w:t>
      </w:r>
      <w:r w:rsidRPr="00DA3D1D">
        <w:rPr>
          <w:rFonts w:ascii="Calibri" w:eastAsia="Calibri" w:hAnsi="Calibri" w:cs="Calibri"/>
          <w:sz w:val="24"/>
          <w:szCs w:val="24"/>
        </w:rPr>
        <w:t xml:space="preserve">.y , </w:t>
      </w:r>
      <w:r w:rsidRPr="00DA3D1D">
        <w:rPr>
          <w:rFonts w:ascii="Calibri" w:eastAsia="Calibri" w:hAnsi="Calibri" w:cs="Calibri" w:hint="cs"/>
          <w:color w:val="70AD47"/>
          <w:sz w:val="24"/>
          <w:szCs w:val="24"/>
          <w:rtl/>
        </w:rPr>
        <w:t xml:space="preserve">האובייקט שפוגעים בו </w:t>
      </w:r>
      <w:r w:rsidRPr="00DA3D1D">
        <w:rPr>
          <w:rFonts w:ascii="Calibri" w:eastAsia="Calibri" w:hAnsi="Calibri" w:cs="Calibri"/>
          <w:sz w:val="24"/>
          <w:szCs w:val="24"/>
        </w:rPr>
        <w:t>)</w:t>
      </w:r>
      <w:r w:rsidRPr="00DA3D1D">
        <w:rPr>
          <w:rFonts w:ascii="Calibri" w:eastAsia="Calibri" w:hAnsi="Calibri" w:cs="Calibri"/>
          <w:sz w:val="24"/>
          <w:szCs w:val="24"/>
          <w:rtl/>
        </w:rPr>
        <w:t>;</w:t>
      </w:r>
    </w:p>
    <w:p w:rsidR="00BF5813" w:rsidRPr="00DA3D1D" w:rsidRDefault="00BF5813" w:rsidP="00BF5813">
      <w:pPr>
        <w:ind w:left="720"/>
        <w:rPr>
          <w:rFonts w:cs="Heebo"/>
          <w:rtl/>
        </w:rPr>
      </w:pPr>
      <w:r w:rsidRPr="00DA3D1D">
        <w:rPr>
          <w:rFonts w:cs="Heebo" w:hint="cs"/>
          <w:rtl/>
        </w:rPr>
        <w:t>האובייקט שמפעיל את הפעולה הוא האבא של האובייקט שאנחנו בודקים אם הוא נוגע באובייקט אחר.</w:t>
      </w:r>
    </w:p>
    <w:p w:rsidR="00BF5813" w:rsidRPr="00DA3D1D" w:rsidRDefault="00BF5813" w:rsidP="00BF5813">
      <w:pPr>
        <w:ind w:left="720"/>
        <w:rPr>
          <w:rFonts w:cs="Heebo"/>
          <w:rtl/>
        </w:rPr>
      </w:pPr>
      <w:proofErr w:type="gramStart"/>
      <w:r w:rsidRPr="00DA3D1D">
        <w:rPr>
          <w:rFonts w:cs="Heebo"/>
        </w:rPr>
        <w:t xml:space="preserve">obj </w:t>
      </w:r>
      <w:r w:rsidRPr="00DA3D1D">
        <w:rPr>
          <w:rFonts w:cs="Heebo" w:hint="cs"/>
          <w:rtl/>
        </w:rPr>
        <w:t xml:space="preserve"> -</w:t>
      </w:r>
      <w:proofErr w:type="gramEnd"/>
      <w:r w:rsidRPr="00DA3D1D">
        <w:rPr>
          <w:rFonts w:cs="Heebo" w:hint="cs"/>
          <w:rtl/>
        </w:rPr>
        <w:t xml:space="preserve"> האובייקט הראשון שאנחנו רוצים לבדוק אם פוגע באובייקט אחר. </w:t>
      </w:r>
    </w:p>
    <w:p w:rsidR="00BF5813" w:rsidRPr="00DA3D1D" w:rsidRDefault="00BF5813" w:rsidP="00BF5813">
      <w:pPr>
        <w:ind w:left="720"/>
        <w:rPr>
          <w:rFonts w:cs="Heebo"/>
          <w:rtl/>
        </w:rPr>
      </w:pPr>
      <w:proofErr w:type="spellStart"/>
      <w:r w:rsidRPr="00DA3D1D">
        <w:rPr>
          <w:rFonts w:cs="Heebo"/>
        </w:rPr>
        <w:t>MyRoot</w:t>
      </w:r>
      <w:proofErr w:type="spellEnd"/>
      <w:r w:rsidRPr="00DA3D1D">
        <w:rPr>
          <w:rFonts w:cs="Heebo" w:hint="cs"/>
          <w:rtl/>
        </w:rPr>
        <w:t xml:space="preserve"> </w:t>
      </w:r>
      <w:r w:rsidRPr="00DA3D1D">
        <w:rPr>
          <w:rFonts w:cs="Heebo"/>
          <w:rtl/>
        </w:rPr>
        <w:t>–</w:t>
      </w:r>
      <w:r w:rsidRPr="00DA3D1D">
        <w:rPr>
          <w:rFonts w:cs="Heebo" w:hint="cs"/>
          <w:rtl/>
        </w:rPr>
        <w:t xml:space="preserve"> הבמה שלנו</w:t>
      </w:r>
      <w:r w:rsidRPr="00F12F24">
        <w:rPr>
          <w:rFonts w:cs="Heebo" w:hint="cs"/>
          <w:rtl/>
        </w:rPr>
        <w:t>, כל ההיררכיה עד לאובייקטים</w:t>
      </w:r>
      <w:r w:rsidRPr="00DA3D1D">
        <w:rPr>
          <w:rFonts w:cs="Heebo" w:hint="cs"/>
          <w:rtl/>
        </w:rPr>
        <w:t>.</w:t>
      </w:r>
    </w:p>
    <w:p w:rsidR="00BF5813" w:rsidRPr="00DA3D1D" w:rsidRDefault="00BF5813" w:rsidP="00BF5813">
      <w:pPr>
        <w:ind w:left="720"/>
        <w:rPr>
          <w:rFonts w:cs="Heebo"/>
        </w:rPr>
      </w:pPr>
      <w:proofErr w:type="spellStart"/>
      <w:r w:rsidRPr="00DA3D1D">
        <w:rPr>
          <w:rFonts w:cs="Heebo"/>
        </w:rPr>
        <w:t>HitAreaObj</w:t>
      </w:r>
      <w:proofErr w:type="spellEnd"/>
      <w:r w:rsidRPr="00DA3D1D">
        <w:rPr>
          <w:rFonts w:cs="Heebo" w:hint="cs"/>
          <w:rtl/>
        </w:rPr>
        <w:t xml:space="preserve"> </w:t>
      </w:r>
      <w:r w:rsidRPr="00DA3D1D">
        <w:rPr>
          <w:rFonts w:cs="Heebo"/>
          <w:rtl/>
        </w:rPr>
        <w:t>–</w:t>
      </w:r>
      <w:r w:rsidRPr="00DA3D1D">
        <w:rPr>
          <w:rFonts w:cs="Heebo" w:hint="cs"/>
          <w:rtl/>
        </w:rPr>
        <w:t xml:space="preserve"> שטח הפגיעה שלנו</w:t>
      </w:r>
      <w:r w:rsidRPr="00F12F24">
        <w:rPr>
          <w:rFonts w:cs="Heebo" w:hint="cs"/>
          <w:rtl/>
        </w:rPr>
        <w:t>, האובייקט אליו אנחנו גוררים</w:t>
      </w:r>
      <w:r w:rsidRPr="00DA3D1D">
        <w:rPr>
          <w:rFonts w:cs="Heebo" w:hint="cs"/>
          <w:rtl/>
        </w:rPr>
        <w:t>.</w:t>
      </w:r>
    </w:p>
    <w:p w:rsidR="00BF5813" w:rsidRPr="00DA3D1D" w:rsidRDefault="00BF5813" w:rsidP="00BF5813">
      <w:pPr>
        <w:ind w:left="720"/>
        <w:rPr>
          <w:rFonts w:cs="Heebo"/>
          <w:rtl/>
        </w:rPr>
      </w:pPr>
      <w:r w:rsidRPr="00DA3D1D">
        <w:rPr>
          <w:rFonts w:cs="Heebo"/>
        </w:rPr>
        <w:t>point</w:t>
      </w:r>
      <w:r w:rsidRPr="00DA3D1D">
        <w:rPr>
          <w:rFonts w:cs="Heebo"/>
          <w:rtl/>
        </w:rPr>
        <w:t xml:space="preserve"> </w:t>
      </w:r>
      <w:proofErr w:type="gramStart"/>
      <w:r w:rsidRPr="00DA3D1D">
        <w:rPr>
          <w:rFonts w:cs="Heebo"/>
          <w:rtl/>
        </w:rPr>
        <w:t>-  משתנה</w:t>
      </w:r>
      <w:proofErr w:type="gramEnd"/>
      <w:r w:rsidRPr="00DA3D1D">
        <w:rPr>
          <w:rFonts w:cs="Heebo"/>
          <w:rtl/>
        </w:rPr>
        <w:t xml:space="preserve"> שמכיל בתוכו את ערכי ה</w:t>
      </w:r>
      <w:r w:rsidRPr="00DA3D1D">
        <w:rPr>
          <w:rFonts w:cs="Heebo"/>
        </w:rPr>
        <w:t>x</w:t>
      </w:r>
      <w:r w:rsidRPr="00DA3D1D">
        <w:rPr>
          <w:rFonts w:cs="Heebo"/>
          <w:rtl/>
        </w:rPr>
        <w:t xml:space="preserve">  ו-</w:t>
      </w:r>
      <w:r w:rsidRPr="00DA3D1D">
        <w:rPr>
          <w:rFonts w:cs="Heebo"/>
        </w:rPr>
        <w:t>y</w:t>
      </w:r>
      <w:r w:rsidRPr="00DA3D1D">
        <w:rPr>
          <w:rFonts w:cs="Heebo"/>
          <w:rtl/>
        </w:rPr>
        <w:t xml:space="preserve"> אחרי פעולת ה- </w:t>
      </w:r>
      <w:proofErr w:type="spellStart"/>
      <w:r w:rsidRPr="00DA3D1D">
        <w:rPr>
          <w:rFonts w:cs="Heebo"/>
        </w:rPr>
        <w:t>localToLocal</w:t>
      </w:r>
      <w:proofErr w:type="spellEnd"/>
      <w:r w:rsidRPr="00DA3D1D">
        <w:rPr>
          <w:rFonts w:cs="Heebo"/>
        </w:rPr>
        <w:t xml:space="preserve">. </w:t>
      </w:r>
    </w:p>
    <w:p w:rsidR="00BF5813" w:rsidRPr="00F12F24" w:rsidRDefault="00BF5813" w:rsidP="00BF5813">
      <w:pPr>
        <w:ind w:left="720"/>
        <w:rPr>
          <w:rFonts w:cs="Heebo"/>
          <w:rtl/>
        </w:rPr>
      </w:pPr>
      <w:r w:rsidRPr="00F12F24">
        <w:rPr>
          <w:rFonts w:cs="Heebo"/>
          <w:rtl/>
        </w:rPr>
        <w:t xml:space="preserve">מפה אתם יכולים להבין שהנקודה </w:t>
      </w:r>
      <w:proofErr w:type="spellStart"/>
      <w:r w:rsidRPr="00F12F24">
        <w:rPr>
          <w:rFonts w:cs="Heebo"/>
        </w:rPr>
        <w:t>pt</w:t>
      </w:r>
      <w:proofErr w:type="spellEnd"/>
      <w:r w:rsidRPr="00F12F24">
        <w:rPr>
          <w:rFonts w:cs="Heebo"/>
          <w:rtl/>
        </w:rPr>
        <w:t xml:space="preserve"> שומרת את ערכי </w:t>
      </w:r>
      <w:r w:rsidRPr="00F12F24">
        <w:rPr>
          <w:rFonts w:cs="Heebo"/>
        </w:rPr>
        <w:t>x</w:t>
      </w:r>
      <w:r w:rsidRPr="00F12F24">
        <w:rPr>
          <w:rFonts w:cs="Heebo"/>
          <w:rtl/>
        </w:rPr>
        <w:t xml:space="preserve"> ו-</w:t>
      </w:r>
      <w:r w:rsidRPr="00F12F24">
        <w:rPr>
          <w:rFonts w:cs="Heebo"/>
        </w:rPr>
        <w:t>y</w:t>
      </w:r>
      <w:r w:rsidRPr="00F12F24">
        <w:rPr>
          <w:rFonts w:cs="Heebo"/>
          <w:rtl/>
        </w:rPr>
        <w:t xml:space="preserve"> של המיקום של </w:t>
      </w:r>
      <w:r w:rsidRPr="00F12F24">
        <w:rPr>
          <w:rFonts w:cs="Heebo"/>
        </w:rPr>
        <w:t>obj</w:t>
      </w:r>
      <w:r w:rsidRPr="00F12F24">
        <w:rPr>
          <w:rFonts w:cs="Heebo"/>
          <w:rtl/>
        </w:rPr>
        <w:t xml:space="preserve"> ביחס לציר של האובייקט </w:t>
      </w:r>
      <w:proofErr w:type="spellStart"/>
      <w:r w:rsidRPr="00F12F24">
        <w:rPr>
          <w:rFonts w:cs="Heebo"/>
        </w:rPr>
        <w:t>hitAreaObj</w:t>
      </w:r>
      <w:proofErr w:type="spellEnd"/>
    </w:p>
    <w:p w:rsidR="00BF5813" w:rsidRPr="00F12F24" w:rsidRDefault="00BF5813" w:rsidP="00BF5813">
      <w:pPr>
        <w:pStyle w:val="ListParagraph"/>
        <w:numPr>
          <w:ilvl w:val="0"/>
          <w:numId w:val="11"/>
        </w:numPr>
        <w:rPr>
          <w:rFonts w:cs="Heebo"/>
          <w:rtl/>
        </w:rPr>
      </w:pPr>
      <w:bookmarkStart w:id="2" w:name="_Hlk21253413"/>
      <w:r w:rsidRPr="00F12F24">
        <w:rPr>
          <w:rFonts w:cs="Heebo" w:hint="cs"/>
          <w:rtl/>
        </w:rPr>
        <w:t xml:space="preserve"> הפעלת הפעולה </w:t>
      </w:r>
      <w:proofErr w:type="spellStart"/>
      <w:r w:rsidRPr="00F12F24">
        <w:rPr>
          <w:rFonts w:cs="Heebo"/>
        </w:rPr>
        <w:t>hitTest</w:t>
      </w:r>
      <w:proofErr w:type="spellEnd"/>
      <w:r w:rsidRPr="00F12F24">
        <w:rPr>
          <w:rFonts w:cs="Heebo" w:hint="cs"/>
          <w:rtl/>
        </w:rPr>
        <w:t xml:space="preserve"> שתבצע הבדיקה של הפגיעה עצמה.</w:t>
      </w:r>
    </w:p>
    <w:p w:rsidR="00BF5813" w:rsidRPr="00F12F24" w:rsidRDefault="00BF5813" w:rsidP="00BF5813">
      <w:pPr>
        <w:rPr>
          <w:rFonts w:cs="Heebo"/>
          <w:rtl/>
        </w:rPr>
      </w:pPr>
      <w:r w:rsidRPr="00F12F24">
        <w:rPr>
          <w:rFonts w:cs="Heebo"/>
          <w:rtl/>
        </w:rPr>
        <w:tab/>
      </w:r>
      <w:proofErr w:type="spellStart"/>
      <w:r w:rsidRPr="00F12F24">
        <w:rPr>
          <w:rFonts w:cs="Heebo"/>
        </w:rPr>
        <w:t>HitAreaObj.hitTest</w:t>
      </w:r>
      <w:proofErr w:type="spellEnd"/>
      <w:r w:rsidRPr="00F12F24">
        <w:rPr>
          <w:rFonts w:cs="Heebo"/>
        </w:rPr>
        <w:t>(</w:t>
      </w:r>
      <w:proofErr w:type="spellStart"/>
      <w:r w:rsidRPr="00F12F24">
        <w:rPr>
          <w:rFonts w:cs="Heebo"/>
        </w:rPr>
        <w:t>point.x</w:t>
      </w:r>
      <w:proofErr w:type="spellEnd"/>
      <w:r w:rsidRPr="00F12F24">
        <w:rPr>
          <w:rFonts w:cs="Heebo"/>
        </w:rPr>
        <w:t xml:space="preserve">, </w:t>
      </w:r>
      <w:proofErr w:type="spellStart"/>
      <w:proofErr w:type="gramStart"/>
      <w:r w:rsidRPr="00F12F24">
        <w:rPr>
          <w:rFonts w:cs="Heebo"/>
        </w:rPr>
        <w:t>point.y</w:t>
      </w:r>
      <w:proofErr w:type="spellEnd"/>
      <w:proofErr w:type="gramEnd"/>
      <w:r w:rsidRPr="00F12F24">
        <w:rPr>
          <w:rFonts w:cs="Heebo"/>
        </w:rPr>
        <w:t>)</w:t>
      </w:r>
    </w:p>
    <w:p w:rsidR="00BF5813" w:rsidRPr="00F12F24" w:rsidRDefault="00BF5813" w:rsidP="00BF5813">
      <w:pPr>
        <w:ind w:firstLine="720"/>
        <w:rPr>
          <w:rFonts w:cs="Heebo"/>
        </w:rPr>
      </w:pPr>
      <w:proofErr w:type="spellStart"/>
      <w:proofErr w:type="gramStart"/>
      <w:r w:rsidRPr="00F12F24">
        <w:rPr>
          <w:rFonts w:cs="Heebo"/>
        </w:rPr>
        <w:t>obj.hitTest</w:t>
      </w:r>
      <w:proofErr w:type="spellEnd"/>
      <w:proofErr w:type="gramEnd"/>
      <w:r w:rsidRPr="00F12F24">
        <w:rPr>
          <w:rFonts w:cs="Heebo"/>
        </w:rPr>
        <w:t>(</w:t>
      </w:r>
      <w:proofErr w:type="spellStart"/>
      <w:r w:rsidRPr="00F12F24">
        <w:rPr>
          <w:rFonts w:cs="Heebo"/>
        </w:rPr>
        <w:t>point.x</w:t>
      </w:r>
      <w:proofErr w:type="spellEnd"/>
      <w:r w:rsidRPr="00F12F24">
        <w:rPr>
          <w:rFonts w:cs="Heebo"/>
        </w:rPr>
        <w:t xml:space="preserve">, </w:t>
      </w:r>
      <w:proofErr w:type="spellStart"/>
      <w:r w:rsidRPr="00F12F24">
        <w:rPr>
          <w:rFonts w:cs="Heebo"/>
        </w:rPr>
        <w:t>point.y</w:t>
      </w:r>
      <w:proofErr w:type="spellEnd"/>
      <w:r w:rsidRPr="00F12F24">
        <w:rPr>
          <w:rFonts w:cs="Heebo"/>
        </w:rPr>
        <w:t>)</w:t>
      </w:r>
    </w:p>
    <w:p w:rsidR="00BF5813" w:rsidRPr="00F12F24" w:rsidRDefault="00BF5813" w:rsidP="00BF5813">
      <w:pPr>
        <w:ind w:firstLine="720"/>
        <w:rPr>
          <w:rFonts w:cs="Heebo"/>
          <w:rtl/>
        </w:rPr>
      </w:pPr>
      <w:r w:rsidRPr="00F12F24">
        <w:rPr>
          <w:rFonts w:cs="Heebo"/>
        </w:rPr>
        <w:t>***</w:t>
      </w:r>
      <w:r w:rsidRPr="00F12F24">
        <w:rPr>
          <w:rFonts w:cs="Heebo" w:hint="cs"/>
          <w:rtl/>
        </w:rPr>
        <w:t>יחזיר בוליאני</w:t>
      </w:r>
    </w:p>
    <w:p w:rsidR="00BF5813" w:rsidRPr="00F12F24" w:rsidRDefault="00BF5813" w:rsidP="00BF5813">
      <w:pPr>
        <w:rPr>
          <w:rFonts w:cs="Heebo"/>
          <w:rtl/>
        </w:rPr>
      </w:pPr>
      <w:r w:rsidRPr="00F12F24">
        <w:rPr>
          <w:rFonts w:cs="Heebo"/>
        </w:rPr>
        <w:t xml:space="preserve">Point </w:t>
      </w:r>
      <w:r w:rsidRPr="00F12F24">
        <w:rPr>
          <w:rFonts w:cs="Heebo"/>
          <w:rtl/>
        </w:rPr>
        <w:t>–</w:t>
      </w:r>
      <w:r w:rsidRPr="00F12F24">
        <w:rPr>
          <w:rFonts w:cs="Heebo" w:hint="cs"/>
          <w:rtl/>
        </w:rPr>
        <w:t xml:space="preserve"> המשתנה החדש שיצרנו מקודם עם הפונקציה </w:t>
      </w:r>
      <w:proofErr w:type="spellStart"/>
      <w:r w:rsidRPr="00F12F24">
        <w:rPr>
          <w:rFonts w:cs="Heebo"/>
        </w:rPr>
        <w:t>localToLocal</w:t>
      </w:r>
      <w:proofErr w:type="spellEnd"/>
      <w:r w:rsidRPr="00F12F24">
        <w:rPr>
          <w:rFonts w:cs="Heebo" w:hint="cs"/>
          <w:rtl/>
        </w:rPr>
        <w:t>.</w:t>
      </w:r>
    </w:p>
    <w:p w:rsidR="00BF5813" w:rsidRPr="00F12F24" w:rsidRDefault="00BF5813" w:rsidP="00BF5813">
      <w:pPr>
        <w:rPr>
          <w:rFonts w:cs="Heebo"/>
          <w:rtl/>
        </w:rPr>
      </w:pPr>
      <w:proofErr w:type="spellStart"/>
      <w:r w:rsidRPr="00F12F24">
        <w:rPr>
          <w:rFonts w:cs="Heebo"/>
        </w:rPr>
        <w:t>HitAreaObj</w:t>
      </w:r>
      <w:proofErr w:type="spellEnd"/>
      <w:r w:rsidRPr="00F12F24">
        <w:rPr>
          <w:rFonts w:cs="Heebo" w:hint="cs"/>
          <w:rtl/>
        </w:rPr>
        <w:t>\</w:t>
      </w:r>
      <w:r w:rsidRPr="00F12F24">
        <w:rPr>
          <w:rFonts w:cs="Heebo"/>
        </w:rPr>
        <w:t>obj</w:t>
      </w:r>
      <w:r w:rsidRPr="00F12F24">
        <w:rPr>
          <w:rFonts w:cs="Heebo"/>
          <w:rtl/>
        </w:rPr>
        <w:t xml:space="preserve"> –</w:t>
      </w:r>
      <w:r w:rsidRPr="00F12F24">
        <w:rPr>
          <w:rFonts w:cs="Heebo" w:hint="cs"/>
          <w:rtl/>
        </w:rPr>
        <w:t xml:space="preserve"> האובייקט שאנו בודקים אם פגעו בו (זה לא חייב להיות </w:t>
      </w:r>
      <w:proofErr w:type="spellStart"/>
      <w:r w:rsidRPr="00F12F24">
        <w:rPr>
          <w:rFonts w:cs="Heebo"/>
        </w:rPr>
        <w:t>HitAreaObj</w:t>
      </w:r>
      <w:proofErr w:type="spellEnd"/>
      <w:r w:rsidRPr="00F12F24">
        <w:rPr>
          <w:rFonts w:cs="Heebo" w:hint="cs"/>
          <w:rtl/>
        </w:rPr>
        <w:t xml:space="preserve"> זה גם יכול להיות </w:t>
      </w:r>
      <w:r w:rsidRPr="00F12F24">
        <w:rPr>
          <w:rFonts w:cs="Heebo"/>
        </w:rPr>
        <w:t xml:space="preserve"> </w:t>
      </w:r>
      <w:r w:rsidRPr="00F12F24">
        <w:rPr>
          <w:rFonts w:cs="Heebo" w:hint="cs"/>
          <w:rtl/>
        </w:rPr>
        <w:t xml:space="preserve"> </w:t>
      </w:r>
      <w:r w:rsidRPr="00F12F24">
        <w:rPr>
          <w:rFonts w:cs="Heebo"/>
        </w:rPr>
        <w:t xml:space="preserve"> obj</w:t>
      </w:r>
      <w:r w:rsidRPr="00F12F24">
        <w:rPr>
          <w:rFonts w:cs="Heebo" w:hint="cs"/>
          <w:rtl/>
        </w:rPr>
        <w:t xml:space="preserve"> שניהם יעבדו אבל נהוג לבדוק באמצעות </w:t>
      </w:r>
      <w:proofErr w:type="spellStart"/>
      <w:r w:rsidRPr="00F12F24">
        <w:rPr>
          <w:rFonts w:cs="Heebo"/>
        </w:rPr>
        <w:t>HitAreaObj</w:t>
      </w:r>
      <w:proofErr w:type="spellEnd"/>
      <w:r w:rsidRPr="00F12F24">
        <w:rPr>
          <w:rFonts w:cs="Heebo" w:hint="cs"/>
          <w:rtl/>
        </w:rPr>
        <w:t>).</w:t>
      </w:r>
    </w:p>
    <w:bookmarkEnd w:id="2"/>
    <w:p w:rsidR="004628F2" w:rsidRPr="008A3373" w:rsidRDefault="004628F2" w:rsidP="004628F2">
      <w:pPr>
        <w:rPr>
          <w:b/>
          <w:bCs/>
          <w:sz w:val="24"/>
          <w:szCs w:val="24"/>
          <w:rtl/>
        </w:rPr>
      </w:pPr>
    </w:p>
    <w:sectPr w:rsidR="004628F2" w:rsidRPr="008A3373" w:rsidSect="004628F2">
      <w:headerReference w:type="default" r:id="rId14"/>
      <w:footerReference w:type="default" r:id="rId15"/>
      <w:headerReference w:type="first" r:id="rId16"/>
      <w:footerReference w:type="first" r:id="rId17"/>
      <w:pgSz w:w="11906" w:h="16838"/>
      <w:pgMar w:top="2127" w:right="1440" w:bottom="1440" w:left="1440" w:header="720" w:footer="954"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023B" w:rsidRDefault="001E023B" w:rsidP="00A72BB8">
      <w:pPr>
        <w:spacing w:after="0" w:line="240" w:lineRule="auto"/>
      </w:pPr>
      <w:r>
        <w:separator/>
      </w:r>
    </w:p>
  </w:endnote>
  <w:endnote w:type="continuationSeparator" w:id="0">
    <w:p w:rsidR="001E023B" w:rsidRDefault="001E023B" w:rsidP="00A72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1" w:fontKey="{DF748760-2CF4-4085-A73F-56B9DF9D205E}"/>
    <w:embedBold r:id="rId2" w:fontKey="{FA58BCAF-D874-4EAC-B398-DEE410F8982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ebo">
    <w:panose1 w:val="00000500000000000000"/>
    <w:charset w:val="00"/>
    <w:family w:val="auto"/>
    <w:pitch w:val="variable"/>
    <w:sig w:usb0="00000803" w:usb1="40000001" w:usb2="00000000" w:usb3="00000000" w:csb0="00000021" w:csb1="00000000"/>
    <w:embedRegular r:id="rId3" w:fontKey="{39C6F2DB-68F8-4FE4-BD22-FC9CCAA38BB1}"/>
    <w:embedBold r:id="rId4" w:fontKey="{697C2AEB-ACD5-4118-BD01-8B53424EBDE6}"/>
  </w:font>
  <w:font w:name="Tahoma">
    <w:panose1 w:val="020B0604030504040204"/>
    <w:charset w:val="00"/>
    <w:family w:val="swiss"/>
    <w:pitch w:val="variable"/>
    <w:sig w:usb0="E1002EFF" w:usb1="C000605B" w:usb2="00000029" w:usb3="00000000" w:csb0="000101FF" w:csb1="00000000"/>
    <w:embedRegular r:id="rId5" w:fontKey="{3DBE8040-7037-4FDB-A1FD-0181445BB996}"/>
  </w:font>
  <w:font w:name="Calibri Light">
    <w:panose1 w:val="020F0302020204030204"/>
    <w:charset w:val="00"/>
    <w:family w:val="swiss"/>
    <w:pitch w:val="variable"/>
    <w:sig w:usb0="E0002AFF" w:usb1="C000247B" w:usb2="00000009" w:usb3="00000000" w:csb0="000001FF" w:csb1="00000000"/>
    <w:embedRegular r:id="rId6" w:fontKey="{25066611-CBBE-44C4-AD82-19C19802054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367" w:rsidRPr="001A05E2" w:rsidRDefault="007D0367" w:rsidP="00DC6899">
    <w:pPr>
      <w:pStyle w:val="Footer"/>
      <w:tabs>
        <w:tab w:val="clear" w:pos="8306"/>
        <w:tab w:val="right" w:pos="9026"/>
      </w:tabs>
      <w:jc w:val="both"/>
      <w:rPr>
        <w:rFonts w:ascii="Heebo" w:hAnsi="Heebo" w:cs="Heebo"/>
        <w:sz w:val="20"/>
        <w:szCs w:val="20"/>
        <w:rtl/>
        <w:cs/>
      </w:rPr>
    </w:pPr>
    <w:r w:rsidRPr="001A05E2">
      <w:rPr>
        <w:rFonts w:ascii="Heebo" w:hAnsi="Heebo" w:cs="Heebo"/>
        <w:sz w:val="20"/>
        <w:szCs w:val="20"/>
        <w:rtl/>
      </w:rPr>
      <w:tab/>
      <w:t xml:space="preserve">            </w:t>
    </w:r>
    <w:sdt>
      <w:sdtPr>
        <w:rPr>
          <w:rFonts w:ascii="Heebo" w:hAnsi="Heebo" w:cs="Heebo"/>
          <w:sz w:val="20"/>
          <w:szCs w:val="20"/>
          <w:rtl/>
        </w:rPr>
        <w:id w:val="-2129768547"/>
        <w:docPartObj>
          <w:docPartGallery w:val="Page Numbers (Bottom of Page)"/>
          <w:docPartUnique/>
        </w:docPartObj>
      </w:sdtPr>
      <w:sdtEndPr>
        <w:rPr>
          <w:cs/>
        </w:rPr>
      </w:sdtEndPr>
      <w:sdtContent>
        <w:sdt>
          <w:sdtPr>
            <w:rPr>
              <w:rFonts w:ascii="Heebo" w:hAnsi="Heebo" w:cs="Heebo"/>
              <w:sz w:val="20"/>
              <w:szCs w:val="20"/>
              <w:rtl/>
            </w:rPr>
            <w:id w:val="-2064630372"/>
            <w:docPartObj>
              <w:docPartGallery w:val="Page Numbers (Top of Page)"/>
              <w:docPartUnique/>
            </w:docPartObj>
          </w:sdtPr>
          <w:sdtEndPr/>
          <w:sdtContent>
            <w:r w:rsidRPr="001A05E2">
              <w:rPr>
                <w:rFonts w:ascii="Heebo" w:hAnsi="Heebo" w:cs="Heebo"/>
                <w:sz w:val="20"/>
                <w:szCs w:val="20"/>
                <w:rtl/>
                <w:cs/>
                <w:lang w:val="he-IL"/>
              </w:rPr>
              <w:tab/>
            </w:r>
            <w:r w:rsidR="008E2AF3">
              <w:rPr>
                <w:rFonts w:ascii="Heebo" w:hAnsi="Heebo" w:cs="Heebo"/>
                <w:noProof/>
                <w:sz w:val="20"/>
                <w:szCs w:val="20"/>
                <w:rtl/>
              </w:rPr>
              <w:drawing>
                <wp:anchor distT="0" distB="0" distL="114300" distR="114300" simplePos="0" relativeHeight="251664384" behindDoc="1" locked="0" layoutInCell="1" allowOverlap="1" wp14:anchorId="4FEF1589" wp14:editId="6B265D23">
                  <wp:simplePos x="0" y="0"/>
                  <wp:positionH relativeFrom="column">
                    <wp:posOffset>-914400</wp:posOffset>
                  </wp:positionH>
                  <wp:positionV relativeFrom="paragraph">
                    <wp:posOffset>-160020</wp:posOffset>
                  </wp:positionV>
                  <wp:extent cx="3348068" cy="952549"/>
                  <wp:effectExtent l="0" t="0" r="508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footer1.png"/>
                          <pic:cNvPicPr/>
                        </pic:nvPicPr>
                        <pic:blipFill>
                          <a:blip r:embed="rId1">
                            <a:extLst>
                              <a:ext uri="{28A0092B-C50C-407E-A947-70E740481C1C}">
                                <a14:useLocalDpi xmlns:a14="http://schemas.microsoft.com/office/drawing/2010/main" val="0"/>
                              </a:ext>
                            </a:extLst>
                          </a:blip>
                          <a:stretch>
                            <a:fillRect/>
                          </a:stretch>
                        </pic:blipFill>
                        <pic:spPr>
                          <a:xfrm>
                            <a:off x="0" y="0"/>
                            <a:ext cx="3348068" cy="952549"/>
                          </a:xfrm>
                          <a:prstGeom prst="rect">
                            <a:avLst/>
                          </a:prstGeom>
                        </pic:spPr>
                      </pic:pic>
                    </a:graphicData>
                  </a:graphic>
                  <wp14:sizeRelH relativeFrom="page">
                    <wp14:pctWidth>0</wp14:pctWidth>
                  </wp14:sizeRelH>
                  <wp14:sizeRelV relativeFrom="page">
                    <wp14:pctHeight>0</wp14:pctHeight>
                  </wp14:sizeRelV>
                </wp:anchor>
              </w:drawing>
            </w:r>
            <w:r w:rsidRPr="001A05E2">
              <w:rPr>
                <w:rFonts w:ascii="Heebo" w:hAnsi="Heebo" w:cs="Heebo"/>
                <w:sz w:val="20"/>
                <w:szCs w:val="20"/>
                <w:rtl/>
                <w:cs/>
                <w:lang w:val="he-IL"/>
              </w:rPr>
              <w:t xml:space="preserve">עמוד </w:t>
            </w:r>
            <w:r w:rsidRPr="001A05E2">
              <w:rPr>
                <w:rFonts w:ascii="Heebo" w:hAnsi="Heebo" w:cs="Heebo"/>
                <w:b/>
                <w:bCs/>
                <w:sz w:val="20"/>
                <w:szCs w:val="20"/>
              </w:rPr>
              <w:fldChar w:fldCharType="begin"/>
            </w:r>
            <w:r w:rsidRPr="001A05E2">
              <w:rPr>
                <w:rFonts w:ascii="Heebo" w:hAnsi="Heebo" w:cs="Heebo"/>
                <w:b/>
                <w:bCs/>
                <w:sz w:val="20"/>
                <w:szCs w:val="20"/>
                <w:rtl/>
                <w:cs/>
              </w:rPr>
              <w:instrText>PAGE</w:instrText>
            </w:r>
            <w:r w:rsidRPr="001A05E2">
              <w:rPr>
                <w:rFonts w:ascii="Heebo" w:hAnsi="Heebo" w:cs="Heebo"/>
                <w:b/>
                <w:bCs/>
                <w:sz w:val="20"/>
                <w:szCs w:val="20"/>
              </w:rPr>
              <w:fldChar w:fldCharType="separate"/>
            </w:r>
            <w:r w:rsidR="00866257">
              <w:rPr>
                <w:rFonts w:ascii="Heebo" w:hAnsi="Heebo" w:cs="Heebo"/>
                <w:b/>
                <w:bCs/>
                <w:noProof/>
                <w:sz w:val="20"/>
                <w:szCs w:val="20"/>
                <w:rtl/>
              </w:rPr>
              <w:t>1</w:t>
            </w:r>
            <w:r w:rsidRPr="001A05E2">
              <w:rPr>
                <w:rFonts w:ascii="Heebo" w:hAnsi="Heebo" w:cs="Heebo"/>
                <w:b/>
                <w:bCs/>
                <w:sz w:val="20"/>
                <w:szCs w:val="20"/>
              </w:rPr>
              <w:fldChar w:fldCharType="end"/>
            </w:r>
            <w:r w:rsidRPr="001A05E2">
              <w:rPr>
                <w:rFonts w:ascii="Heebo" w:hAnsi="Heebo" w:cs="Heebo"/>
                <w:sz w:val="20"/>
                <w:szCs w:val="20"/>
                <w:rtl/>
                <w:cs/>
                <w:lang w:val="he-IL"/>
              </w:rPr>
              <w:t xml:space="preserve"> מתוך </w:t>
            </w:r>
            <w:r w:rsidRPr="001A05E2">
              <w:rPr>
                <w:rFonts w:ascii="Heebo" w:hAnsi="Heebo" w:cs="Heebo"/>
                <w:b/>
                <w:bCs/>
                <w:sz w:val="20"/>
                <w:szCs w:val="20"/>
              </w:rPr>
              <w:fldChar w:fldCharType="begin"/>
            </w:r>
            <w:r w:rsidRPr="001A05E2">
              <w:rPr>
                <w:rFonts w:ascii="Heebo" w:hAnsi="Heebo" w:cs="Heebo"/>
                <w:b/>
                <w:bCs/>
                <w:sz w:val="20"/>
                <w:szCs w:val="20"/>
                <w:rtl/>
                <w:cs/>
              </w:rPr>
              <w:instrText>NUMPAGES</w:instrText>
            </w:r>
            <w:r w:rsidRPr="001A05E2">
              <w:rPr>
                <w:rFonts w:ascii="Heebo" w:hAnsi="Heebo" w:cs="Heebo"/>
                <w:b/>
                <w:bCs/>
                <w:sz w:val="20"/>
                <w:szCs w:val="20"/>
              </w:rPr>
              <w:fldChar w:fldCharType="separate"/>
            </w:r>
            <w:r w:rsidR="00866257">
              <w:rPr>
                <w:rFonts w:ascii="Heebo" w:hAnsi="Heebo" w:cs="Heebo"/>
                <w:b/>
                <w:bCs/>
                <w:noProof/>
                <w:sz w:val="20"/>
                <w:szCs w:val="20"/>
                <w:rtl/>
              </w:rPr>
              <w:t>1</w:t>
            </w:r>
            <w:r w:rsidRPr="001A05E2">
              <w:rPr>
                <w:rFonts w:ascii="Heebo" w:hAnsi="Heebo" w:cs="Heebo"/>
                <w:b/>
                <w:bCs/>
                <w:sz w:val="20"/>
                <w:szCs w:val="20"/>
              </w:rPr>
              <w:fldChar w:fldCharType="end"/>
            </w:r>
          </w:sdtContent>
        </w:sdt>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367" w:rsidRPr="001A05E2" w:rsidRDefault="00AF7FCD" w:rsidP="00DC6899">
    <w:pPr>
      <w:pStyle w:val="Footer"/>
      <w:tabs>
        <w:tab w:val="clear" w:pos="8306"/>
        <w:tab w:val="right" w:pos="9026"/>
      </w:tabs>
      <w:jc w:val="both"/>
      <w:rPr>
        <w:rFonts w:ascii="Heebo" w:hAnsi="Heebo" w:cs="Heebo"/>
        <w:sz w:val="20"/>
        <w:szCs w:val="20"/>
        <w:rtl/>
        <w:cs/>
      </w:rPr>
    </w:pPr>
    <w:r>
      <w:rPr>
        <w:rFonts w:ascii="Heebo" w:hAnsi="Heebo" w:cs="Heebo"/>
        <w:noProof/>
        <w:sz w:val="20"/>
        <w:szCs w:val="20"/>
        <w:rtl/>
      </w:rPr>
      <w:drawing>
        <wp:anchor distT="0" distB="0" distL="114300" distR="114300" simplePos="0" relativeHeight="251660288" behindDoc="1" locked="0" layoutInCell="1" allowOverlap="1" wp14:anchorId="0EB62402" wp14:editId="0A7DABDD">
          <wp:simplePos x="0" y="0"/>
          <wp:positionH relativeFrom="column">
            <wp:posOffset>-899247</wp:posOffset>
          </wp:positionH>
          <wp:positionV relativeFrom="paragraph">
            <wp:posOffset>-155575</wp:posOffset>
          </wp:positionV>
          <wp:extent cx="3348068" cy="952549"/>
          <wp:effectExtent l="0" t="0" r="5080" b="0"/>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footer1.png"/>
                  <pic:cNvPicPr/>
                </pic:nvPicPr>
                <pic:blipFill>
                  <a:blip r:embed="rId1">
                    <a:extLst>
                      <a:ext uri="{28A0092B-C50C-407E-A947-70E740481C1C}">
                        <a14:useLocalDpi xmlns:a14="http://schemas.microsoft.com/office/drawing/2010/main" val="0"/>
                      </a:ext>
                    </a:extLst>
                  </a:blip>
                  <a:stretch>
                    <a:fillRect/>
                  </a:stretch>
                </pic:blipFill>
                <pic:spPr>
                  <a:xfrm>
                    <a:off x="0" y="0"/>
                    <a:ext cx="3348068" cy="952549"/>
                  </a:xfrm>
                  <a:prstGeom prst="rect">
                    <a:avLst/>
                  </a:prstGeom>
                </pic:spPr>
              </pic:pic>
            </a:graphicData>
          </a:graphic>
          <wp14:sizeRelH relativeFrom="page">
            <wp14:pctWidth>0</wp14:pctWidth>
          </wp14:sizeRelH>
          <wp14:sizeRelV relativeFrom="page">
            <wp14:pctHeight>0</wp14:pctHeight>
          </wp14:sizeRelV>
        </wp:anchor>
      </w:drawing>
    </w:r>
    <w:r w:rsidR="007D0367" w:rsidRPr="001A05E2">
      <w:rPr>
        <w:rFonts w:ascii="Heebo" w:hAnsi="Heebo" w:cs="Heebo"/>
        <w:sz w:val="20"/>
        <w:szCs w:val="20"/>
        <w:rtl/>
      </w:rPr>
      <w:tab/>
      <w:t xml:space="preserve">            </w:t>
    </w:r>
    <w:sdt>
      <w:sdtPr>
        <w:rPr>
          <w:rFonts w:ascii="Heebo" w:hAnsi="Heebo" w:cs="Heebo"/>
          <w:sz w:val="20"/>
          <w:szCs w:val="20"/>
          <w:rtl/>
        </w:rPr>
        <w:id w:val="-577831643"/>
        <w:docPartObj>
          <w:docPartGallery w:val="Page Numbers (Bottom of Page)"/>
          <w:docPartUnique/>
        </w:docPartObj>
      </w:sdtPr>
      <w:sdtEndPr>
        <w:rPr>
          <w:cs/>
        </w:rPr>
      </w:sdtEndPr>
      <w:sdtContent>
        <w:sdt>
          <w:sdtPr>
            <w:rPr>
              <w:rFonts w:ascii="Heebo" w:hAnsi="Heebo" w:cs="Heebo"/>
              <w:sz w:val="20"/>
              <w:szCs w:val="20"/>
              <w:rtl/>
            </w:rPr>
            <w:id w:val="-766157562"/>
            <w:docPartObj>
              <w:docPartGallery w:val="Page Numbers (Top of Page)"/>
              <w:docPartUnique/>
            </w:docPartObj>
          </w:sdtPr>
          <w:sdtEndPr/>
          <w:sdtContent>
            <w:r w:rsidR="007D0367" w:rsidRPr="001A05E2">
              <w:rPr>
                <w:rFonts w:ascii="Heebo" w:hAnsi="Heebo" w:cs="Heebo"/>
                <w:sz w:val="20"/>
                <w:szCs w:val="20"/>
                <w:rtl/>
                <w:cs/>
                <w:lang w:val="he-IL"/>
              </w:rPr>
              <w:tab/>
              <w:t xml:space="preserve">עמוד </w:t>
            </w:r>
            <w:r w:rsidR="007D0367" w:rsidRPr="001A05E2">
              <w:rPr>
                <w:rFonts w:ascii="Heebo" w:hAnsi="Heebo" w:cs="Heebo"/>
                <w:b/>
                <w:bCs/>
                <w:sz w:val="20"/>
                <w:szCs w:val="20"/>
              </w:rPr>
              <w:fldChar w:fldCharType="begin"/>
            </w:r>
            <w:r w:rsidR="007D0367" w:rsidRPr="001A05E2">
              <w:rPr>
                <w:rFonts w:ascii="Heebo" w:hAnsi="Heebo" w:cs="Heebo"/>
                <w:b/>
                <w:bCs/>
                <w:sz w:val="20"/>
                <w:szCs w:val="20"/>
                <w:rtl/>
                <w:cs/>
              </w:rPr>
              <w:instrText>PAGE</w:instrText>
            </w:r>
            <w:r w:rsidR="007D0367" w:rsidRPr="001A05E2">
              <w:rPr>
                <w:rFonts w:ascii="Heebo" w:hAnsi="Heebo" w:cs="Heebo"/>
                <w:b/>
                <w:bCs/>
                <w:sz w:val="20"/>
                <w:szCs w:val="20"/>
              </w:rPr>
              <w:fldChar w:fldCharType="separate"/>
            </w:r>
            <w:r w:rsidR="004628F2">
              <w:rPr>
                <w:rFonts w:ascii="Heebo" w:hAnsi="Heebo" w:cs="Heebo"/>
                <w:b/>
                <w:bCs/>
                <w:noProof/>
                <w:sz w:val="20"/>
                <w:szCs w:val="20"/>
                <w:rtl/>
              </w:rPr>
              <w:t>1</w:t>
            </w:r>
            <w:r w:rsidR="007D0367" w:rsidRPr="001A05E2">
              <w:rPr>
                <w:rFonts w:ascii="Heebo" w:hAnsi="Heebo" w:cs="Heebo"/>
                <w:b/>
                <w:bCs/>
                <w:sz w:val="20"/>
                <w:szCs w:val="20"/>
              </w:rPr>
              <w:fldChar w:fldCharType="end"/>
            </w:r>
            <w:r w:rsidR="007D0367" w:rsidRPr="001A05E2">
              <w:rPr>
                <w:rFonts w:ascii="Heebo" w:hAnsi="Heebo" w:cs="Heebo"/>
                <w:sz w:val="20"/>
                <w:szCs w:val="20"/>
                <w:rtl/>
                <w:cs/>
                <w:lang w:val="he-IL"/>
              </w:rPr>
              <w:t xml:space="preserve"> מתוך </w:t>
            </w:r>
            <w:r w:rsidR="007D0367" w:rsidRPr="001A05E2">
              <w:rPr>
                <w:rFonts w:ascii="Heebo" w:hAnsi="Heebo" w:cs="Heebo"/>
                <w:b/>
                <w:bCs/>
                <w:sz w:val="20"/>
                <w:szCs w:val="20"/>
              </w:rPr>
              <w:fldChar w:fldCharType="begin"/>
            </w:r>
            <w:r w:rsidR="007D0367" w:rsidRPr="001A05E2">
              <w:rPr>
                <w:rFonts w:ascii="Heebo" w:hAnsi="Heebo" w:cs="Heebo"/>
                <w:b/>
                <w:bCs/>
                <w:sz w:val="20"/>
                <w:szCs w:val="20"/>
                <w:rtl/>
                <w:cs/>
              </w:rPr>
              <w:instrText>NUMPAGES</w:instrText>
            </w:r>
            <w:r w:rsidR="007D0367" w:rsidRPr="001A05E2">
              <w:rPr>
                <w:rFonts w:ascii="Heebo" w:hAnsi="Heebo" w:cs="Heebo"/>
                <w:b/>
                <w:bCs/>
                <w:sz w:val="20"/>
                <w:szCs w:val="20"/>
              </w:rPr>
              <w:fldChar w:fldCharType="separate"/>
            </w:r>
            <w:r w:rsidR="00CF57DD">
              <w:rPr>
                <w:rFonts w:ascii="Heebo" w:hAnsi="Heebo" w:cs="Heebo"/>
                <w:b/>
                <w:bCs/>
                <w:noProof/>
                <w:sz w:val="20"/>
                <w:szCs w:val="20"/>
                <w:rtl/>
              </w:rPr>
              <w:t>1</w:t>
            </w:r>
            <w:r w:rsidR="007D0367" w:rsidRPr="001A05E2">
              <w:rPr>
                <w:rFonts w:ascii="Heebo" w:hAnsi="Heebo" w:cs="Heebo"/>
                <w:b/>
                <w:bCs/>
                <w:sz w:val="20"/>
                <w:szCs w:val="20"/>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023B" w:rsidRDefault="001E023B" w:rsidP="00A72BB8">
      <w:pPr>
        <w:spacing w:after="0" w:line="240" w:lineRule="auto"/>
      </w:pPr>
      <w:r>
        <w:separator/>
      </w:r>
    </w:p>
  </w:footnote>
  <w:footnote w:type="continuationSeparator" w:id="0">
    <w:p w:rsidR="001E023B" w:rsidRDefault="001E023B" w:rsidP="00A72B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791D" w:rsidRDefault="004B507F" w:rsidP="00DC6899">
    <w:pPr>
      <w:pStyle w:val="Header"/>
    </w:pPr>
    <w:r>
      <w:rPr>
        <w:noProof/>
      </w:rPr>
      <w:drawing>
        <wp:anchor distT="0" distB="0" distL="114300" distR="114300" simplePos="0" relativeHeight="251673600" behindDoc="1" locked="0" layoutInCell="1" allowOverlap="1" wp14:anchorId="2D598CA5" wp14:editId="5F7554E1">
          <wp:simplePos x="0" y="0"/>
          <wp:positionH relativeFrom="column">
            <wp:posOffset>-212090</wp:posOffset>
          </wp:positionH>
          <wp:positionV relativeFrom="paragraph">
            <wp:posOffset>-479837</wp:posOffset>
          </wp:positionV>
          <wp:extent cx="1502410" cy="846455"/>
          <wp:effectExtent l="0" t="0" r="0" b="0"/>
          <wp:wrapTight wrapText="bothSides">
            <wp:wrapPolygon edited="0">
              <wp:start x="11777" y="0"/>
              <wp:lineTo x="4930" y="6806"/>
              <wp:lineTo x="6573" y="15556"/>
              <wp:lineTo x="4930" y="17500"/>
              <wp:lineTo x="3560" y="19931"/>
              <wp:lineTo x="3834" y="20903"/>
              <wp:lineTo x="13968" y="20903"/>
              <wp:lineTo x="15337" y="20903"/>
              <wp:lineTo x="18076" y="17014"/>
              <wp:lineTo x="18076" y="15556"/>
              <wp:lineTo x="16981" y="4861"/>
              <wp:lineTo x="15063" y="0"/>
              <wp:lineTo x="11777" y="0"/>
            </wp:wrapPolygon>
          </wp:wrapTight>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
                    <a:extLst>
                      <a:ext uri="{BEBA8EAE-BF5A-486C-A8C5-ECC9F3942E4B}">
                        <a14:imgProps xmlns:a14="http://schemas.microsoft.com/office/drawing/2010/main">
                          <a14:imgLayer r:embed="rId2">
                            <a14:imgEffect>
                              <a14:backgroundRemoval t="1061" b="97576" l="10000" r="90000">
                                <a14:foregroundMark x1="25299" y1="95000" x2="25299" y2="95000"/>
                                <a14:foregroundMark x1="61709" y1="97727" x2="61709" y2="97727"/>
                                <a14:foregroundMark x1="60769" y1="1061" x2="60769" y2="1061"/>
                                <a14:foregroundMark x1="25983" y1="97273" x2="25983" y2="97273"/>
                                <a14:foregroundMark x1="25983" y1="97273" x2="25983" y2="97273"/>
                                <a14:foregroundMark x1="44359" y1="91061" x2="44359" y2="91061"/>
                                <a14:foregroundMark x1="50940" y1="91061" x2="50940" y2="91061"/>
                                <a14:foregroundMark x1="63932" y1="88182" x2="63932" y2="8818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502410" cy="846455"/>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F2">
      <w:rPr>
        <w:rFonts w:ascii="Heebo" w:hAnsi="Heebo" w:cs="Heebo"/>
        <w:noProof/>
      </w:rPr>
      <mc:AlternateContent>
        <mc:Choice Requires="wpg">
          <w:drawing>
            <wp:anchor distT="0" distB="0" distL="114300" distR="114300" simplePos="0" relativeHeight="251671552" behindDoc="0" locked="0" layoutInCell="1" allowOverlap="1" wp14:anchorId="34141546" wp14:editId="1FF5D6D9">
              <wp:simplePos x="0" y="0"/>
              <wp:positionH relativeFrom="page">
                <wp:align>left</wp:align>
              </wp:positionH>
              <wp:positionV relativeFrom="paragraph">
                <wp:posOffset>-461176</wp:posOffset>
              </wp:positionV>
              <wp:extent cx="1558456" cy="1558456"/>
              <wp:effectExtent l="0" t="0" r="3810" b="3810"/>
              <wp:wrapNone/>
              <wp:docPr id="25" name="קבוצה 25"/>
              <wp:cNvGraphicFramePr/>
              <a:graphic xmlns:a="http://schemas.openxmlformats.org/drawingml/2006/main">
                <a:graphicData uri="http://schemas.microsoft.com/office/word/2010/wordprocessingGroup">
                  <wpg:wgp>
                    <wpg:cNvGrpSpPr/>
                    <wpg:grpSpPr>
                      <a:xfrm>
                        <a:off x="0" y="0"/>
                        <a:ext cx="1558456" cy="1558456"/>
                        <a:chOff x="0" y="0"/>
                        <a:chExt cx="1558456" cy="1558456"/>
                      </a:xfrm>
                    </wpg:grpSpPr>
                    <wps:wsp>
                      <wps:cNvPr id="26" name="משולש ישר-זווית 26"/>
                      <wps:cNvSpPr/>
                      <wps:spPr>
                        <a:xfrm rot="5400000">
                          <a:off x="0" y="0"/>
                          <a:ext cx="1558456" cy="1558456"/>
                        </a:xfrm>
                        <a:prstGeom prst="rtTriangle">
                          <a:avLst/>
                        </a:prstGeom>
                        <a:solidFill>
                          <a:srgbClr val="B6123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7" name="אליפסה 27"/>
                      <wps:cNvSpPr/>
                      <wps:spPr>
                        <a:xfrm>
                          <a:off x="421419" y="318052"/>
                          <a:ext cx="723569" cy="724320"/>
                        </a:xfrm>
                        <a:prstGeom prst="ellipse">
                          <a:avLst/>
                        </a:prstGeom>
                        <a:solidFill>
                          <a:schemeClr val="bg1"/>
                        </a:solidFill>
                        <a:ln>
                          <a:no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628F2" w:rsidRPr="00F45EC3" w:rsidRDefault="004628F2" w:rsidP="004628F2">
                            <w:pPr>
                              <w:spacing w:line="280" w:lineRule="exact"/>
                              <w:jc w:val="center"/>
                              <w:rPr>
                                <w:color w:val="B61235"/>
                                <w:sz w:val="24"/>
                                <w:szCs w:val="24"/>
                              </w:rPr>
                            </w:pPr>
                            <w:r w:rsidRPr="00F45EC3">
                              <w:rPr>
                                <w:rFonts w:hint="cs"/>
                                <w:color w:val="B61235"/>
                                <w:sz w:val="24"/>
                                <w:szCs w:val="24"/>
                                <w:rtl/>
                              </w:rPr>
                              <w:t>תחום תכנות</w:t>
                            </w:r>
                          </w:p>
                        </w:txbxContent>
                      </wps:txbx>
                      <wps:bodyPr rot="0" spcFirstLastPara="0" vertOverflow="overflow" horzOverflow="overflow" vert="horz" wrap="square" lIns="0" tIns="72000" rIns="0" bIns="0" numCol="1" spcCol="0" rtlCol="1"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4141546" id="קבוצה 25" o:spid="_x0000_s1026" style="position:absolute;left:0;text-align:left;margin-left:0;margin-top:-36.3pt;width:122.7pt;height:122.7pt;z-index:251671552;mso-position-horizontal:left;mso-position-horizontal-relative:page;mso-width-relative:margin" coordsize="15584,15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">
              <v:shapetype id="_x0000_t6" coordsize="21600,21600" o:spt="6" path="m,l,21600r21600,xe">
                <v:stroke joinstyle="miter"/>
                <v:path gradientshapeok="t" o:connecttype="custom" o:connectlocs="0,0;0,10800;0,21600;10800,21600;21600,21600;10800,10800" textboxrect="1800,12600,12600,19800"/>
              </v:shapetype>
              <v:shape id="משולש ישר-זווית 26" o:spid="_x0000_s1027" type="#_x0000_t6" style="position:absolute;width:15584;height:155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" fillcolor="#b61235" stroked="f" strokeweight="1pt"/>
              <v:oval id="אליפסה 27" o:spid="_x0000_s1028" style="position:absolute;left:4214;top:3180;width:7235;height:7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" fillcolor="white [3212]" stroked="f" strokeweight="1pt">
                <v:stroke joinstyle="miter"/>
                <v:shadow on="t" type="perspective" color="black" opacity="26214f" offset="0,0" matrix="66847f,,,66847f"/>
                <v:textbox inset="0,2mm,0,0">
                  <w:txbxContent>
                    <w:p w:rsidR="004628F2" w:rsidRPr="00F45EC3" w:rsidRDefault="004628F2" w:rsidP="004628F2">
                      <w:pPr>
                        <w:spacing w:line="280" w:lineRule="exact"/>
                        <w:jc w:val="center"/>
                        <w:rPr>
                          <w:color w:val="B61235"/>
                          <w:sz w:val="24"/>
                          <w:szCs w:val="24"/>
                        </w:rPr>
                      </w:pPr>
                      <w:r w:rsidRPr="00F45EC3">
                        <w:rPr>
                          <w:rFonts w:hint="cs"/>
                          <w:color w:val="B61235"/>
                          <w:sz w:val="24"/>
                          <w:szCs w:val="24"/>
                          <w:rtl/>
                        </w:rPr>
                        <w:t>תחום תכנות</w:t>
                      </w:r>
                    </w:p>
                  </w:txbxContent>
                </v:textbox>
              </v:oval>
              <w10:wrap anchorx="page"/>
            </v:group>
          </w:pict>
        </mc:Fallback>
      </mc:AlternateContent>
    </w:r>
    <w:r w:rsidR="00F82EED">
      <w:rPr>
        <w:rFonts w:ascii="Heebo" w:hAnsi="Heebo" w:cs="Heebo"/>
        <w:noProof/>
      </w:rPr>
      <w:drawing>
        <wp:anchor distT="0" distB="0" distL="114300" distR="114300" simplePos="0" relativeHeight="251662336" behindDoc="0" locked="0" layoutInCell="1" allowOverlap="1" wp14:anchorId="4E2A9E9C" wp14:editId="1634301C">
          <wp:simplePos x="0" y="0"/>
          <wp:positionH relativeFrom="margin">
            <wp:posOffset>4434840</wp:posOffset>
          </wp:positionH>
          <wp:positionV relativeFrom="paragraph">
            <wp:posOffset>-76200</wp:posOffset>
          </wp:positionV>
          <wp:extent cx="1297197" cy="551793"/>
          <wp:effectExtent l="0" t="0" r="0" b="127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ltimedia\סמל הבט חדש\2019\Hebet Logo Ver.2\HebetNewLogo_ver.2.png"/>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297197" cy="551793"/>
                  </a:xfrm>
                  <a:prstGeom prst="rect">
                    <a:avLst/>
                  </a:prstGeom>
                  <a:noFill/>
                  <a:ln>
                    <a:noFill/>
                  </a:ln>
                </pic:spPr>
              </pic:pic>
            </a:graphicData>
          </a:graphic>
          <wp14:sizeRelH relativeFrom="page">
            <wp14:pctWidth>0</wp14:pctWidth>
          </wp14:sizeRelH>
          <wp14:sizeRelV relativeFrom="page">
            <wp14:pctHeight>0</wp14:pctHeight>
          </wp14:sizeRelV>
        </wp:anchor>
      </w:drawing>
    </w:r>
    <w:r w:rsidR="00F0791D" w:rsidRPr="00F0791D">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367" w:rsidRPr="00FC5901" w:rsidRDefault="004628F2" w:rsidP="00DC6899">
    <w:pPr>
      <w:pStyle w:val="Header"/>
      <w:tabs>
        <w:tab w:val="clear" w:pos="4153"/>
        <w:tab w:val="clear" w:pos="8306"/>
      </w:tabs>
      <w:jc w:val="right"/>
      <w:rPr>
        <w:rFonts w:ascii="Heebo" w:hAnsi="Heebo" w:cs="Heebo"/>
      </w:rPr>
    </w:pPr>
    <w:r>
      <w:rPr>
        <w:rFonts w:ascii="Heebo" w:hAnsi="Heebo" w:cs="Heebo"/>
        <w:noProof/>
      </w:rPr>
      <mc:AlternateContent>
        <mc:Choice Requires="wpg">
          <w:drawing>
            <wp:anchor distT="0" distB="0" distL="114300" distR="114300" simplePos="0" relativeHeight="251669504" behindDoc="0" locked="0" layoutInCell="1" allowOverlap="1" wp14:anchorId="28D6FF9F" wp14:editId="4C1A75EE">
              <wp:simplePos x="0" y="0"/>
              <wp:positionH relativeFrom="column">
                <wp:posOffset>-962108</wp:posOffset>
              </wp:positionH>
              <wp:positionV relativeFrom="paragraph">
                <wp:posOffset>-457200</wp:posOffset>
              </wp:positionV>
              <wp:extent cx="1653402" cy="1558456"/>
              <wp:effectExtent l="0" t="0" r="4445" b="3810"/>
              <wp:wrapNone/>
              <wp:docPr id="20" name="קבוצה 20"/>
              <wp:cNvGraphicFramePr/>
              <a:graphic xmlns:a="http://schemas.openxmlformats.org/drawingml/2006/main">
                <a:graphicData uri="http://schemas.microsoft.com/office/word/2010/wordprocessingGroup">
                  <wpg:wgp>
                    <wpg:cNvGrpSpPr/>
                    <wpg:grpSpPr>
                      <a:xfrm>
                        <a:off x="0" y="0"/>
                        <a:ext cx="1653402" cy="1558456"/>
                        <a:chOff x="0" y="0"/>
                        <a:chExt cx="1653402" cy="1558456"/>
                      </a:xfrm>
                    </wpg:grpSpPr>
                    <wps:wsp>
                      <wps:cNvPr id="2" name="משולש ישר-זווית 2"/>
                      <wps:cNvSpPr/>
                      <wps:spPr>
                        <a:xfrm rot="5400000">
                          <a:off x="0" y="0"/>
                          <a:ext cx="1558456" cy="1558456"/>
                        </a:xfrm>
                        <a:prstGeom prst="rtTriangle">
                          <a:avLst/>
                        </a:prstGeom>
                        <a:solidFill>
                          <a:srgbClr val="B6123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 name="אליפסה 1"/>
                      <wps:cNvSpPr/>
                      <wps:spPr>
                        <a:xfrm>
                          <a:off x="421419" y="318052"/>
                          <a:ext cx="723569" cy="724320"/>
                        </a:xfrm>
                        <a:prstGeom prst="ellipse">
                          <a:avLst/>
                        </a:prstGeom>
                        <a:solidFill>
                          <a:schemeClr val="bg1"/>
                        </a:solidFill>
                        <a:ln>
                          <a:no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F45EC3" w:rsidRPr="00F45EC3" w:rsidRDefault="00F45EC3" w:rsidP="00F45EC3">
                            <w:pPr>
                              <w:spacing w:line="280" w:lineRule="exact"/>
                              <w:jc w:val="center"/>
                              <w:rPr>
                                <w:color w:val="B61235"/>
                                <w:sz w:val="24"/>
                                <w:szCs w:val="24"/>
                              </w:rPr>
                            </w:pPr>
                            <w:r w:rsidRPr="00F45EC3">
                              <w:rPr>
                                <w:rFonts w:hint="cs"/>
                                <w:color w:val="B61235"/>
                                <w:sz w:val="24"/>
                                <w:szCs w:val="24"/>
                                <w:rtl/>
                              </w:rPr>
                              <w:t>תחום תכנות</w:t>
                            </w:r>
                          </w:p>
                        </w:txbxContent>
                      </wps:txbx>
                      <wps:bodyPr rot="0" spcFirstLastPara="0" vertOverflow="overflow" horzOverflow="overflow" vert="horz" wrap="square" lIns="0" tIns="72000" rIns="0" bIns="0" numCol="1" spcCol="0" rtlCol="1" fromWordArt="0" anchor="ctr" anchorCtr="0" forceAA="0" compatLnSpc="1">
                        <a:prstTxWarp prst="textNoShape">
                          <a:avLst/>
                        </a:prstTxWarp>
                        <a:noAutofit/>
                      </wps:bodyPr>
                    </wps:wsp>
                    <pic:pic xmlns:pic="http://schemas.openxmlformats.org/drawingml/2006/picture">
                      <pic:nvPicPr>
                        <pic:cNvPr id="14" name="תמונה 14" descr="C:\Users\c9803759\Desktop\dolphine\Asset 4@4x.pn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H="1">
                          <a:off x="1017767" y="238539"/>
                          <a:ext cx="635635" cy="612775"/>
                        </a:xfrm>
                        <a:prstGeom prst="rect">
                          <a:avLst/>
                        </a:prstGeom>
                        <a:noFill/>
                        <a:ln>
                          <a:noFill/>
                        </a:ln>
                      </pic:spPr>
                    </pic:pic>
                  </wpg:wgp>
                </a:graphicData>
              </a:graphic>
            </wp:anchor>
          </w:drawing>
        </mc:Choice>
        <mc:Fallback>
          <w:pict>
            <v:group w14:anchorId="28D6FF9F" id="קבוצה 20" o:spid="_x0000_s1029" style="position:absolute;margin-left:-75.75pt;margin-top:-36pt;width:130.2pt;height:122.7pt;z-index:251669504" coordsize="16534,15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">
              <v:shapetype id="_x0000_t6" coordsize="21600,21600" o:spt="6" path="m,l,21600r21600,xe">
                <v:stroke joinstyle="miter"/>
                <v:path gradientshapeok="t" o:connecttype="custom" o:connectlocs="0,0;0,10800;0,21600;10800,21600;21600,21600;10800,10800" textboxrect="1800,12600,12600,19800"/>
              </v:shapetype>
              <v:shape id="משולש ישר-זווית 2" o:spid="_x0000_s1030" type="#_x0000_t6" style="position:absolute;width:15584;height:155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" fillcolor="#b61235" stroked="f" strokeweight="1pt"/>
              <v:oval id="אליפסה 1" o:spid="_x0000_s1031" style="position:absolute;left:4214;top:3180;width:7235;height:7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" fillcolor="white [3212]" stroked="f" strokeweight="1pt">
                <v:stroke joinstyle="miter"/>
                <v:shadow on="t" type="perspective" color="black" opacity="26214f" offset="0,0" matrix="66847f,,,66847f"/>
                <v:textbox inset="0,2mm,0,0">
                  <w:txbxContent>
                    <w:p w:rsidR="00F45EC3" w:rsidRPr="00F45EC3" w:rsidRDefault="00F45EC3" w:rsidP="00F45EC3">
                      <w:pPr>
                        <w:spacing w:line="280" w:lineRule="exact"/>
                        <w:jc w:val="center"/>
                        <w:rPr>
                          <w:color w:val="B61235"/>
                          <w:sz w:val="24"/>
                          <w:szCs w:val="24"/>
                        </w:rPr>
                      </w:pPr>
                      <w:r w:rsidRPr="00F45EC3">
                        <w:rPr>
                          <w:rFonts w:hint="cs"/>
                          <w:color w:val="B61235"/>
                          <w:sz w:val="24"/>
                          <w:szCs w:val="24"/>
                          <w:rtl/>
                        </w:rPr>
                        <w:t>תחום תכנות</w:t>
                      </w:r>
                    </w:p>
                  </w:txbxContent>
                </v:textbox>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4" o:spid="_x0000_s1032" type="#_x0000_t75" style="position:absolute;left:10177;top:2385;width:6357;height:612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">
                <v:imagedata r:id="rId2" o:title="Asset 4@4x"/>
              </v:shape>
            </v:group>
          </w:pict>
        </mc:Fallback>
      </mc:AlternateContent>
    </w:r>
    <w:r w:rsidR="00937D98">
      <w:rPr>
        <w:rFonts w:ascii="Heebo" w:hAnsi="Heebo" w:cs="Heebo"/>
        <w:noProof/>
      </w:rPr>
      <w:drawing>
        <wp:anchor distT="0" distB="0" distL="114300" distR="114300" simplePos="0" relativeHeight="251657216" behindDoc="0" locked="0" layoutInCell="1" allowOverlap="1" wp14:anchorId="0FE9C275" wp14:editId="6223AA79">
          <wp:simplePos x="0" y="0"/>
          <wp:positionH relativeFrom="margin">
            <wp:align>right</wp:align>
          </wp:positionH>
          <wp:positionV relativeFrom="paragraph">
            <wp:posOffset>-62865</wp:posOffset>
          </wp:positionV>
          <wp:extent cx="1297197" cy="551793"/>
          <wp:effectExtent l="0" t="0" r="0" b="127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ltimedia\סמל הבט חדש\2019\Hebet Logo Ver.2\HebetNewLogo_ver.2.png"/>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297197" cy="551793"/>
                  </a:xfrm>
                  <a:prstGeom prst="rect">
                    <a:avLst/>
                  </a:prstGeom>
                  <a:noFill/>
                  <a:ln>
                    <a:noFill/>
                  </a:ln>
                </pic:spPr>
              </pic:pic>
            </a:graphicData>
          </a:graphic>
          <wp14:sizeRelH relativeFrom="page">
            <wp14:pctWidth>0</wp14:pctWidth>
          </wp14:sizeRelH>
          <wp14:sizeRelV relativeFrom="page">
            <wp14:pctHeight>0</wp14:pctHeight>
          </wp14:sizeRelV>
        </wp:anchor>
      </w:drawing>
    </w:r>
    <w:r w:rsidR="007D0367" w:rsidRPr="00FC5901">
      <w:rPr>
        <w:rFonts w:ascii="Heebo" w:hAnsi="Heebo" w:cs="Heebo"/>
      </w:rPr>
      <w:ptab w:relativeTo="margin" w:alignment="center" w:leader="none"/>
    </w:r>
    <w:r w:rsidR="007D0367" w:rsidRPr="00FC5901">
      <w:rPr>
        <w:rFonts w:ascii="Heebo" w:hAnsi="Heebo" w:cs="Heebo"/>
      </w:rPr>
      <w:ptab w:relativeTo="margin" w:alignment="right" w:leader="none"/>
    </w:r>
    <w:r w:rsidRPr="004628F2">
      <w:rPr>
        <w:rFonts w:hint="cs"/>
        <w:noProof/>
      </w:rPr>
      <w:t xml:space="preserve"> </w:t>
    </w:r>
  </w:p>
  <w:p w:rsidR="005E2983" w:rsidRPr="00FC5901" w:rsidRDefault="005E2983" w:rsidP="009248B0">
    <w:pPr>
      <w:pStyle w:val="Header"/>
      <w:tabs>
        <w:tab w:val="left" w:pos="908"/>
      </w:tabs>
      <w:rPr>
        <w:rFonts w:ascii="Heebo" w:hAnsi="Heebo" w:cs="Heeb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50BC9"/>
    <w:multiLevelType w:val="hybridMultilevel"/>
    <w:tmpl w:val="384E961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C927D3"/>
    <w:multiLevelType w:val="hybridMultilevel"/>
    <w:tmpl w:val="6458E7CC"/>
    <w:lvl w:ilvl="0" w:tplc="0409000F">
      <w:start w:val="1"/>
      <w:numFmt w:val="decimal"/>
      <w:lvlText w:val="%1."/>
      <w:lvlJc w:val="left"/>
      <w:pPr>
        <w:ind w:left="720" w:hanging="360"/>
      </w:pPr>
      <w:rPr>
        <w:rFonts w:hint="default"/>
      </w:rPr>
    </w:lvl>
    <w:lvl w:ilvl="1" w:tplc="04090013">
      <w:start w:val="1"/>
      <w:numFmt w:val="hebrew1"/>
      <w:lvlText w:val="%2."/>
      <w:lvlJc w:val="center"/>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6347CA"/>
    <w:multiLevelType w:val="hybridMultilevel"/>
    <w:tmpl w:val="74847F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50365A"/>
    <w:multiLevelType w:val="hybridMultilevel"/>
    <w:tmpl w:val="877AFE78"/>
    <w:lvl w:ilvl="0" w:tplc="98B4DFCE">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FBE4DE1"/>
    <w:multiLevelType w:val="hybridMultilevel"/>
    <w:tmpl w:val="FD10DCBA"/>
    <w:lvl w:ilvl="0" w:tplc="5CA22298">
      <w:numFmt w:val="bullet"/>
      <w:lvlText w:val=""/>
      <w:lvlJc w:val="left"/>
      <w:pPr>
        <w:ind w:left="360" w:hanging="360"/>
      </w:pPr>
      <w:rPr>
        <w:rFonts w:ascii="Symbol" w:eastAsiaTheme="minorHAnsi" w:hAnsi="Symbol" w:cstheme="minorHAnsi" w:hint="default"/>
        <w:sz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687112D"/>
    <w:multiLevelType w:val="hybridMultilevel"/>
    <w:tmpl w:val="7286F304"/>
    <w:lvl w:ilvl="0" w:tplc="5CA22298">
      <w:numFmt w:val="bullet"/>
      <w:lvlText w:val=""/>
      <w:lvlJc w:val="left"/>
      <w:pPr>
        <w:ind w:left="360" w:hanging="360"/>
      </w:pPr>
      <w:rPr>
        <w:rFonts w:ascii="Symbol" w:eastAsiaTheme="minorHAnsi" w:hAnsi="Symbol" w:cstheme="minorHAns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A80EB9"/>
    <w:multiLevelType w:val="hybridMultilevel"/>
    <w:tmpl w:val="5FF6B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614570"/>
    <w:multiLevelType w:val="hybridMultilevel"/>
    <w:tmpl w:val="3840497A"/>
    <w:lvl w:ilvl="0" w:tplc="60DAFB80">
      <w:start w:val="1"/>
      <w:numFmt w:val="bullet"/>
      <w:lvlText w:val=""/>
      <w:lvlJc w:val="left"/>
      <w:pPr>
        <w:ind w:left="720" w:hanging="360"/>
      </w:pPr>
      <w:rPr>
        <w:rFonts w:ascii="Symbol" w:eastAsiaTheme="minorHAnsi" w:hAnsi="Symbol" w:cstheme="minorHAns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1E37CC"/>
    <w:multiLevelType w:val="hybridMultilevel"/>
    <w:tmpl w:val="F96C64BC"/>
    <w:lvl w:ilvl="0" w:tplc="8F88E94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705863"/>
    <w:multiLevelType w:val="hybridMultilevel"/>
    <w:tmpl w:val="6242FF24"/>
    <w:lvl w:ilvl="0" w:tplc="9F60C0BA">
      <w:start w:val="1"/>
      <w:numFmt w:val="bullet"/>
      <w:lvlText w:val=""/>
      <w:lvlJc w:val="left"/>
      <w:pPr>
        <w:ind w:left="45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3E0B4F"/>
    <w:multiLevelType w:val="hybridMultilevel"/>
    <w:tmpl w:val="950C5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2"/>
  </w:num>
  <w:num w:numId="4">
    <w:abstractNumId w:val="5"/>
  </w:num>
  <w:num w:numId="5">
    <w:abstractNumId w:val="4"/>
  </w:num>
  <w:num w:numId="6">
    <w:abstractNumId w:val="8"/>
  </w:num>
  <w:num w:numId="7">
    <w:abstractNumId w:val="0"/>
  </w:num>
  <w:num w:numId="8">
    <w:abstractNumId w:val="6"/>
  </w:num>
  <w:num w:numId="9">
    <w:abstractNumId w:val="7"/>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7DD"/>
    <w:rsid w:val="000139EF"/>
    <w:rsid w:val="000559DD"/>
    <w:rsid w:val="00056AC0"/>
    <w:rsid w:val="0006188C"/>
    <w:rsid w:val="0006696C"/>
    <w:rsid w:val="000B27DA"/>
    <w:rsid w:val="000B42DD"/>
    <w:rsid w:val="000D3368"/>
    <w:rsid w:val="00127CF6"/>
    <w:rsid w:val="001415CB"/>
    <w:rsid w:val="00144C0B"/>
    <w:rsid w:val="00156337"/>
    <w:rsid w:val="001765F1"/>
    <w:rsid w:val="00195F70"/>
    <w:rsid w:val="001A00BB"/>
    <w:rsid w:val="001A05E2"/>
    <w:rsid w:val="001A61F3"/>
    <w:rsid w:val="001C0E29"/>
    <w:rsid w:val="001E023B"/>
    <w:rsid w:val="001E4C20"/>
    <w:rsid w:val="001F5CCB"/>
    <w:rsid w:val="002137A9"/>
    <w:rsid w:val="00216EF6"/>
    <w:rsid w:val="002510FE"/>
    <w:rsid w:val="002667A5"/>
    <w:rsid w:val="002768B2"/>
    <w:rsid w:val="00291828"/>
    <w:rsid w:val="00292BC3"/>
    <w:rsid w:val="00293659"/>
    <w:rsid w:val="0029437A"/>
    <w:rsid w:val="002A0BEE"/>
    <w:rsid w:val="002B67FA"/>
    <w:rsid w:val="002B69ED"/>
    <w:rsid w:val="002C6DF6"/>
    <w:rsid w:val="002E1726"/>
    <w:rsid w:val="00301AFF"/>
    <w:rsid w:val="0032336E"/>
    <w:rsid w:val="00344ECB"/>
    <w:rsid w:val="00346B3A"/>
    <w:rsid w:val="00356A37"/>
    <w:rsid w:val="003766C8"/>
    <w:rsid w:val="00384F23"/>
    <w:rsid w:val="003C0D12"/>
    <w:rsid w:val="003C179C"/>
    <w:rsid w:val="00410979"/>
    <w:rsid w:val="004324A6"/>
    <w:rsid w:val="0044314B"/>
    <w:rsid w:val="00444358"/>
    <w:rsid w:val="004628F2"/>
    <w:rsid w:val="004761DD"/>
    <w:rsid w:val="004918A8"/>
    <w:rsid w:val="004B507F"/>
    <w:rsid w:val="004C03B1"/>
    <w:rsid w:val="004D3E5F"/>
    <w:rsid w:val="004D4AED"/>
    <w:rsid w:val="00557075"/>
    <w:rsid w:val="0058244C"/>
    <w:rsid w:val="00590816"/>
    <w:rsid w:val="005C252F"/>
    <w:rsid w:val="005E2983"/>
    <w:rsid w:val="005E7E0A"/>
    <w:rsid w:val="005F336E"/>
    <w:rsid w:val="006140CF"/>
    <w:rsid w:val="00623E85"/>
    <w:rsid w:val="006249A1"/>
    <w:rsid w:val="006352BE"/>
    <w:rsid w:val="0066030F"/>
    <w:rsid w:val="006670E6"/>
    <w:rsid w:val="00677600"/>
    <w:rsid w:val="00680D4A"/>
    <w:rsid w:val="006860C0"/>
    <w:rsid w:val="006A1575"/>
    <w:rsid w:val="006A5735"/>
    <w:rsid w:val="006F1C76"/>
    <w:rsid w:val="00710747"/>
    <w:rsid w:val="007129AC"/>
    <w:rsid w:val="00726CBD"/>
    <w:rsid w:val="00743413"/>
    <w:rsid w:val="00772AAE"/>
    <w:rsid w:val="007B0AE1"/>
    <w:rsid w:val="007D0367"/>
    <w:rsid w:val="007D6F72"/>
    <w:rsid w:val="007E72B1"/>
    <w:rsid w:val="00824337"/>
    <w:rsid w:val="00866257"/>
    <w:rsid w:val="008667B8"/>
    <w:rsid w:val="00881081"/>
    <w:rsid w:val="00881C45"/>
    <w:rsid w:val="00884B1A"/>
    <w:rsid w:val="00896056"/>
    <w:rsid w:val="008A3373"/>
    <w:rsid w:val="008A4978"/>
    <w:rsid w:val="008B7FE9"/>
    <w:rsid w:val="008D392F"/>
    <w:rsid w:val="008E2AF3"/>
    <w:rsid w:val="008F4644"/>
    <w:rsid w:val="008F4CE1"/>
    <w:rsid w:val="0090668D"/>
    <w:rsid w:val="00907439"/>
    <w:rsid w:val="00917AD1"/>
    <w:rsid w:val="009248B0"/>
    <w:rsid w:val="00937D98"/>
    <w:rsid w:val="00971B1A"/>
    <w:rsid w:val="00974751"/>
    <w:rsid w:val="00976A17"/>
    <w:rsid w:val="009845B3"/>
    <w:rsid w:val="009D7D2C"/>
    <w:rsid w:val="009E4831"/>
    <w:rsid w:val="009E4FDB"/>
    <w:rsid w:val="009F4B09"/>
    <w:rsid w:val="00A0450F"/>
    <w:rsid w:val="00A05287"/>
    <w:rsid w:val="00A073F4"/>
    <w:rsid w:val="00A2141B"/>
    <w:rsid w:val="00A30825"/>
    <w:rsid w:val="00A6602E"/>
    <w:rsid w:val="00A72BB8"/>
    <w:rsid w:val="00A96AB5"/>
    <w:rsid w:val="00AE3563"/>
    <w:rsid w:val="00AF7FCD"/>
    <w:rsid w:val="00BA589A"/>
    <w:rsid w:val="00BC59FD"/>
    <w:rsid w:val="00BD05F5"/>
    <w:rsid w:val="00BE29CF"/>
    <w:rsid w:val="00BF5813"/>
    <w:rsid w:val="00C04D45"/>
    <w:rsid w:val="00C05FBE"/>
    <w:rsid w:val="00C20116"/>
    <w:rsid w:val="00C32140"/>
    <w:rsid w:val="00C43524"/>
    <w:rsid w:val="00C944AF"/>
    <w:rsid w:val="00CD0117"/>
    <w:rsid w:val="00CE5948"/>
    <w:rsid w:val="00CF57DD"/>
    <w:rsid w:val="00D82946"/>
    <w:rsid w:val="00DC067E"/>
    <w:rsid w:val="00DC6899"/>
    <w:rsid w:val="00DF07A1"/>
    <w:rsid w:val="00DF7FC2"/>
    <w:rsid w:val="00E11129"/>
    <w:rsid w:val="00E328CF"/>
    <w:rsid w:val="00E556DC"/>
    <w:rsid w:val="00E61AD5"/>
    <w:rsid w:val="00E6304D"/>
    <w:rsid w:val="00E728FF"/>
    <w:rsid w:val="00E940AA"/>
    <w:rsid w:val="00EC06D4"/>
    <w:rsid w:val="00ED5A12"/>
    <w:rsid w:val="00ED72DD"/>
    <w:rsid w:val="00F0791D"/>
    <w:rsid w:val="00F23880"/>
    <w:rsid w:val="00F25D00"/>
    <w:rsid w:val="00F42520"/>
    <w:rsid w:val="00F45EC3"/>
    <w:rsid w:val="00F51BCE"/>
    <w:rsid w:val="00F72424"/>
    <w:rsid w:val="00F82EED"/>
    <w:rsid w:val="00F9731E"/>
    <w:rsid w:val="00FB2E3B"/>
    <w:rsid w:val="00FB5D3F"/>
    <w:rsid w:val="00FC5901"/>
    <w:rsid w:val="00FD5A04"/>
    <w:rsid w:val="00FF22A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ADA6394"/>
  <w15:docId w15:val="{07DA3BD8-05C6-40D6-BB71-B59566A0F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5948"/>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2BB8"/>
    <w:pPr>
      <w:tabs>
        <w:tab w:val="center" w:pos="4153"/>
        <w:tab w:val="right" w:pos="8306"/>
      </w:tabs>
      <w:spacing w:after="0" w:line="240" w:lineRule="auto"/>
    </w:pPr>
  </w:style>
  <w:style w:type="character" w:customStyle="1" w:styleId="HeaderChar">
    <w:name w:val="Header Char"/>
    <w:basedOn w:val="DefaultParagraphFont"/>
    <w:link w:val="Header"/>
    <w:uiPriority w:val="99"/>
    <w:rsid w:val="00A72BB8"/>
  </w:style>
  <w:style w:type="paragraph" w:styleId="Footer">
    <w:name w:val="footer"/>
    <w:basedOn w:val="Normal"/>
    <w:link w:val="FooterChar"/>
    <w:uiPriority w:val="99"/>
    <w:unhideWhenUsed/>
    <w:rsid w:val="00A72BB8"/>
    <w:pPr>
      <w:tabs>
        <w:tab w:val="center" w:pos="4153"/>
        <w:tab w:val="right" w:pos="8306"/>
      </w:tabs>
      <w:spacing w:after="0" w:line="240" w:lineRule="auto"/>
    </w:pPr>
  </w:style>
  <w:style w:type="character" w:customStyle="1" w:styleId="FooterChar">
    <w:name w:val="Footer Char"/>
    <w:basedOn w:val="DefaultParagraphFont"/>
    <w:link w:val="Footer"/>
    <w:uiPriority w:val="99"/>
    <w:rsid w:val="00A72BB8"/>
  </w:style>
  <w:style w:type="paragraph" w:styleId="ListParagraph">
    <w:name w:val="List Paragraph"/>
    <w:basedOn w:val="Normal"/>
    <w:uiPriority w:val="34"/>
    <w:qFormat/>
    <w:rsid w:val="00A72BB8"/>
    <w:pPr>
      <w:ind w:left="720"/>
      <w:contextualSpacing/>
    </w:pPr>
  </w:style>
  <w:style w:type="character" w:styleId="PlaceholderText">
    <w:name w:val="Placeholder Text"/>
    <w:basedOn w:val="DefaultParagraphFont"/>
    <w:uiPriority w:val="99"/>
    <w:semiHidden/>
    <w:rsid w:val="002B69ED"/>
    <w:rPr>
      <w:color w:val="808080"/>
    </w:rPr>
  </w:style>
  <w:style w:type="table" w:styleId="TableGrid">
    <w:name w:val="Table Grid"/>
    <w:basedOn w:val="TableNormal"/>
    <w:uiPriority w:val="39"/>
    <w:rsid w:val="002B69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415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5CB"/>
    <w:rPr>
      <w:rFonts w:ascii="Tahoma" w:hAnsi="Tahoma" w:cs="Tahoma"/>
      <w:sz w:val="16"/>
      <w:szCs w:val="16"/>
    </w:rPr>
  </w:style>
  <w:style w:type="paragraph" w:styleId="HTMLPreformatted">
    <w:name w:val="HTML Preformatted"/>
    <w:basedOn w:val="Normal"/>
    <w:link w:val="HTMLPreformattedChar"/>
    <w:uiPriority w:val="99"/>
    <w:semiHidden/>
    <w:unhideWhenUsed/>
    <w:rsid w:val="00CE5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E5948"/>
    <w:rPr>
      <w:rFonts w:ascii="Courier New" w:eastAsia="Times New Roman" w:hAnsi="Courier New" w:cs="Courier New"/>
      <w:sz w:val="20"/>
      <w:szCs w:val="20"/>
    </w:rPr>
  </w:style>
  <w:style w:type="paragraph" w:styleId="PlainText">
    <w:name w:val="Plain Text"/>
    <w:basedOn w:val="Normal"/>
    <w:link w:val="PlainTextChar"/>
    <w:autoRedefine/>
    <w:unhideWhenUsed/>
    <w:rsid w:val="00FB2E3B"/>
    <w:pPr>
      <w:keepLines/>
      <w:widowControl w:val="0"/>
      <w:spacing w:before="120" w:after="120" w:line="240" w:lineRule="auto"/>
    </w:pPr>
    <w:rPr>
      <w:b/>
      <w:bCs/>
      <w:sz w:val="24"/>
      <w:szCs w:val="24"/>
      <w:u w:val="single"/>
    </w:rPr>
  </w:style>
  <w:style w:type="character" w:customStyle="1" w:styleId="PlainTextChar">
    <w:name w:val="Plain Text Char"/>
    <w:basedOn w:val="DefaultParagraphFont"/>
    <w:link w:val="PlainText"/>
    <w:rsid w:val="00FB2E3B"/>
    <w:rPr>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settings" Target="setting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3" Type="http://schemas.openxmlformats.org/officeDocument/2006/relationships/image" Target="media/image2.emf"/><Relationship Id="rId2" Type="http://schemas.microsoft.com/office/2007/relationships/hdphoto" Target="media/hdphoto1.wdp"/><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2.emf"/><Relationship Id="rId2" Type="http://schemas.openxmlformats.org/officeDocument/2006/relationships/image" Target="media/image5.png"/><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8467932\Desktop\&#1491;&#1507;%20&#1500;&#1493;&#1490;&#1493;%20&#1497;&#1495;&#1497;&#1491;&#1514;%20&#1492;&#1489;&#1496;%20-%20&#1514;&#1499;&#1504;&#1493;&#1514;%20&#1491;&#1493;&#1500;&#1508;&#1497;&#15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התאמה אישית 10">
      <a:majorFont>
        <a:latin typeface="Calibri Light"/>
        <a:ea typeface=""/>
        <a:cs typeface="Heebo"/>
      </a:majorFont>
      <a:minorFont>
        <a:latin typeface="Calibri"/>
        <a:ea typeface=""/>
        <a:cs typeface="Heebo"/>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תבנית מנתה" ma:contentTypeID="0x010100100A7922C2A71F41BDBE9FD3E63B654001008FF5F72BF6D66041862482F3862C7F67" ma:contentTypeVersion="14" ma:contentTypeDescription="צור מסמך חדש." ma:contentTypeScope="" ma:versionID="81c5993a32a9171a245250c0bf892b61">
  <xsd:schema xmlns:xsd="http://www.w3.org/2001/XMLSchema" xmlns:xs="http://www.w3.org/2001/XMLSchema" xmlns:p="http://schemas.microsoft.com/office/2006/metadata/properties" xmlns:ns2="c8a80b7b-42ad-484d-b937-cc1308b9b1d7" xmlns:ns3="5e9691ae-f596-493f-ad82-4c91c3f8cd25" targetNamespace="http://schemas.microsoft.com/office/2006/metadata/properties" ma:root="true" ma:fieldsID="c060917e6212b9fa3ef42c0c137aad82" ns2:_="" ns3:_="">
    <xsd:import namespace="c8a80b7b-42ad-484d-b937-cc1308b9b1d7"/>
    <xsd:import namespace="5e9691ae-f596-493f-ad82-4c91c3f8cd25"/>
    <xsd:element name="properties">
      <xsd:complexType>
        <xsd:sequence>
          <xsd:element name="documentManagement">
            <xsd:complexType>
              <xsd:all>
                <xsd:element ref="ns2:Menta_Doc_DocumentID" minOccurs="0"/>
                <xsd:element ref="ns2:Menta_Status" minOccurs="0"/>
                <xsd:element ref="ns2:Menta_PeopleTo" minOccurs="0"/>
                <xsd:element ref="ns2:Menta_Doc_PeopleTo" minOccurs="0"/>
                <xsd:element ref="ns2:Menta_PeopleCc" minOccurs="0"/>
                <xsd:element ref="ns2:Menta_Doc_PeopleCc" minOccurs="0"/>
                <xsd:element ref="ns2:Menta_Classification" minOccurs="0"/>
                <xsd:element ref="ns2:Menta_Doc_Classification" minOccurs="0"/>
                <xsd:element ref="ns2:Menta_Cube" minOccurs="0"/>
                <xsd:element ref="ns2:Menta_Doc_Cube" minOccurs="0"/>
                <xsd:element ref="ns2:Menta_Signature" minOccurs="0"/>
                <xsd:element ref="ns2:Menta_Doc_Signature" minOccurs="0"/>
                <xsd:element ref="ns2:Menta_Folder" minOccurs="0"/>
                <xsd:element ref="ns2:Menta_Doc_Folder" minOccurs="0"/>
                <xsd:element ref="ns2:Menta_Doc_EngDate" minOccurs="0"/>
                <xsd:element ref="ns2:Menta_Doc_HebDate" minOccurs="0"/>
                <xsd:element ref="ns3:Menta_ParentDocID" minOccurs="0"/>
                <xsd:element ref="ns3:Menta_FollowUps" minOccurs="0"/>
                <xsd:element ref="ns3:Menta_S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a80b7b-42ad-484d-b937-cc1308b9b1d7" elementFormDefault="qualified">
    <xsd:import namespace="http://schemas.microsoft.com/office/2006/documentManagement/types"/>
    <xsd:import namespace="http://schemas.microsoft.com/office/infopath/2007/PartnerControls"/>
    <xsd:element name="Menta_Doc_DocumentID" ma:index="8" nillable="true" ma:displayName="סימוכין" ma:internalName="Menta_Doc_DocumentID" ma:readOnly="false">
      <xsd:simpleType>
        <xsd:restriction base="dms:Text"/>
      </xsd:simpleType>
    </xsd:element>
    <xsd:element name="Menta_Status" ma:index="9" nillable="true" ma:displayName="סטאטוס" ma:internalName="Menta_Status" ma:readOnly="false">
      <xsd:simpleType>
        <xsd:restriction base="dms:Note"/>
      </xsd:simpleType>
    </xsd:element>
    <xsd:element name="Menta_PeopleTo" ma:index="10" nillable="true" ma:displayName="לפעולה" ma:list="UserInfo" ma:internalName="Menta_PeopleTo" ma:readOnly="fals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nta_Doc_PeopleTo" ma:index="11" nillable="true" ma:displayName="אנשים לפעולה למסמך" ma:internalName="Menta_Doc_PeopleTo" ma:readOnly="false">
      <xsd:simpleType>
        <xsd:restriction base="dms:Note"/>
      </xsd:simpleType>
    </xsd:element>
    <xsd:element name="Menta_PeopleCc" ma:index="12" nillable="true" ma:displayName="לידיעה" ma:list="UserInfo" ma:internalName="Menta_PeopleCc" ma:readOnly="fals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nta_Doc_PeopleCc" ma:index="13" nillable="true" ma:displayName="אנשים לידיעה למסמך" ma:internalName="Menta_Doc_PeopleCc" ma:readOnly="false">
      <xsd:simpleType>
        <xsd:restriction base="dms:Note"/>
      </xsd:simpleType>
    </xsd:element>
    <xsd:element name="Menta_Classification" ma:index="14" nillable="true" ma:displayName="סיווג" ma:list="{76d2f469-5c6b-4f49-86ef-e88282e175e3}" ma:internalName="Menta_Classification" ma:readOnly="false" ma:showField="Title" ma:web="b7da8808-e46e-40f7-b9b7-98c505e8e4f8">
      <xsd:simpleType>
        <xsd:restriction base="dms:Lookup"/>
      </xsd:simpleType>
    </xsd:element>
    <xsd:element name="Menta_Doc_Classification" ma:index="15" nillable="true" ma:displayName="סיווג למסמך" ma:internalName="Menta_Doc_Classification" ma:readOnly="false">
      <xsd:simpleType>
        <xsd:restriction base="dms:Text"/>
      </xsd:simpleType>
    </xsd:element>
    <xsd:element name="Menta_Cube" ma:index="16" nillable="true" ma:displayName="קוביה" ma:list="{ba3d7536-db49-4842-8e94-c81ae6c76521}" ma:internalName="Menta_Cube" ma:readOnly="false" ma:showField="Title" ma:web="b7da8808-e46e-40f7-b9b7-98c505e8e4f8">
      <xsd:simpleType>
        <xsd:restriction base="dms:Lookup"/>
      </xsd:simpleType>
    </xsd:element>
    <xsd:element name="Menta_Doc_Cube" ma:index="17" nillable="true" ma:displayName="קוביה למסמך" ma:internalName="Menta_Doc_Cube" ma:readOnly="false">
      <xsd:simpleType>
        <xsd:restriction base="dms:Note">
          <xsd:maxLength value="255"/>
        </xsd:restriction>
      </xsd:simpleType>
    </xsd:element>
    <xsd:element name="Menta_Signature" ma:index="18" nillable="true" ma:displayName="חתימה" ma:list="{7bb1be36-b58d-47c4-aa8c-b04525e63e3a}" ma:internalName="Menta_Signature" ma:readOnly="false" ma:showField="Title" ma:web="b7da8808-e46e-40f7-b9b7-98c505e8e4f8">
      <xsd:simpleType>
        <xsd:restriction base="dms:Lookup"/>
      </xsd:simpleType>
    </xsd:element>
    <xsd:element name="Menta_Doc_Signature" ma:index="19" nillable="true" ma:displayName="חתימה למסמך" ma:internalName="Menta_Doc_Signature" ma:readOnly="false">
      <xsd:simpleType>
        <xsd:restriction base="dms:Note">
          <xsd:maxLength value="255"/>
        </xsd:restriction>
      </xsd:simpleType>
    </xsd:element>
    <xsd:element name="Menta_Folder" ma:index="20" nillable="true" ma:displayName="תיק" ma:list="{c52177b2-35eb-408f-b32a-bd4ec8874b31}" ma:internalName="Menta_Folder" ma:readOnly="false" ma:showField="Title" ma:web="b7da8808-e46e-40f7-b9b7-98c505e8e4f8">
      <xsd:simpleType>
        <xsd:restriction base="dms:Lookup"/>
      </xsd:simpleType>
    </xsd:element>
    <xsd:element name="Menta_Doc_Folder" ma:index="21" nillable="true" ma:displayName="תיק למסמך" ma:internalName="Menta_Doc_Folder" ma:readOnly="false">
      <xsd:simpleType>
        <xsd:restriction base="dms:Text"/>
      </xsd:simpleType>
    </xsd:element>
    <xsd:element name="Menta_Doc_EngDate" ma:index="22" nillable="true" ma:displayName="תאריך יצירה לועזי" ma:internalName="Menta_Doc_EngDate" ma:readOnly="false">
      <xsd:simpleType>
        <xsd:restriction base="dms:Text"/>
      </xsd:simpleType>
    </xsd:element>
    <xsd:element name="Menta_Doc_HebDate" ma:index="23" nillable="true" ma:displayName="תאריך יצירה עברי" ma:internalName="Menta_Doc_HebDate"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e9691ae-f596-493f-ad82-4c91c3f8cd25" elementFormDefault="qualified">
    <xsd:import namespace="http://schemas.microsoft.com/office/2006/documentManagement/types"/>
    <xsd:import namespace="http://schemas.microsoft.com/office/infopath/2007/PartnerControls"/>
    <xsd:element name="Menta_ParentDocID" ma:index="24" nillable="true" ma:displayName="מספר אב" ma:internalName="Menta_ParentDocID" ma:readOnly="false">
      <xsd:simpleType>
        <xsd:restriction base="dms:Text"/>
      </xsd:simpleType>
    </xsd:element>
    <xsd:element name="Menta_FollowUps" ma:index="25" nillable="true" ma:displayName="העברה לעיון" ma:internalName="Menta_FollowUps" ma:readOnly="false">
      <xsd:simpleType>
        <xsd:restriction base="dms:Note">
          <xsd:maxLength value="255"/>
        </xsd:restriction>
      </xsd:simpleType>
    </xsd:element>
    <xsd:element name="Menta_Sent" ma:index="26" nillable="true" ma:displayName="האם נשלח" ma:internalName="Menta_Sent" ma:readOnly="fals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nta_Cube xmlns="c8a80b7b-42ad-484d-b937-cc1308b9b1d7" xsi:nil="true"/>
    <Menta_Signature xmlns="c8a80b7b-42ad-484d-b937-cc1308b9b1d7" xsi:nil="true"/>
    <Menta_Doc_HebDate xmlns="c8a80b7b-42ad-484d-b937-cc1308b9b1d7" xsi:nil="true"/>
    <Menta_Doc_DocumentID xmlns="c8a80b7b-42ad-484d-b937-cc1308b9b1d7" xsi:nil="true"/>
    <Menta_Doc_Cube xmlns="c8a80b7b-42ad-484d-b937-cc1308b9b1d7" xsi:nil="true"/>
    <Menta_Doc_Signature xmlns="c8a80b7b-42ad-484d-b937-cc1308b9b1d7" xsi:nil="true"/>
    <Menta_Doc_PeopleCc xmlns="c8a80b7b-42ad-484d-b937-cc1308b9b1d7" xsi:nil="true"/>
    <Menta_Doc_PeopleTo xmlns="c8a80b7b-42ad-484d-b937-cc1308b9b1d7" xsi:nil="true"/>
    <Menta_Doc_EngDate xmlns="c8a80b7b-42ad-484d-b937-cc1308b9b1d7" xsi:nil="true"/>
    <Menta_PeopleTo xmlns="c8a80b7b-42ad-484d-b937-cc1308b9b1d7">
      <UserInfo>
        <DisplayName/>
        <AccountId xsi:nil="true"/>
        <AccountType/>
      </UserInfo>
    </Menta_PeopleTo>
    <Menta_Classification xmlns="c8a80b7b-42ad-484d-b937-cc1308b9b1d7" xsi:nil="true"/>
    <Menta_Folder xmlns="c8a80b7b-42ad-484d-b937-cc1308b9b1d7">1</Menta_Folder>
    <Menta_PeopleCc xmlns="c8a80b7b-42ad-484d-b937-cc1308b9b1d7">
      <UserInfo>
        <DisplayName/>
        <AccountId xsi:nil="true"/>
        <AccountType/>
      </UserInfo>
    </Menta_PeopleCc>
    <Menta_Doc_Classification xmlns="c8a80b7b-42ad-484d-b937-cc1308b9b1d7" xsi:nil="true"/>
    <Menta_Doc_Folder xmlns="c8a80b7b-42ad-484d-b937-cc1308b9b1d7" xsi:nil="true"/>
    <Menta_Status xmlns="c8a80b7b-42ad-484d-b937-cc1308b9b1d7" xsi:nil="true"/>
    <Menta_FollowUps xmlns="5e9691ae-f596-493f-ad82-4c91c3f8cd25" xsi:nil="true"/>
    <Menta_ParentDocID xmlns="5e9691ae-f596-493f-ad82-4c91c3f8cd25" xsi:nil="true"/>
    <Menta_Sent xmlns="5e9691ae-f596-493f-ad82-4c91c3f8cd25">false</Menta_Sent>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haredContentType xmlns="Microsoft.SharePoint.Taxonomy.ContentTypeSync" SourceId="24b74278-1420-4dcd-869c-16370e1908a6" ContentTypeId="0x0101" PreviousValue="false"/>
</file>

<file path=customXml/item5.xml><?xml version="1.0" encoding="utf-8"?>
<?mso-contentType ?>
<spe:Receivers xmlns:spe="http://schemas.microsoft.com/sharepoint/events"/>
</file>

<file path=customXml/item6.xml><?xml version="1.0" encoding="utf-8"?>
<props xmlns="leshem.binavedaat.customprops">
  <prop xmlns="" name="סטאטוס">טיוטא</prop>
  <prop xmlns="" name="כתובת URL">http://search.pre.idf/sites/mamach/DocumentTemplates/סיכום דיון.docx</prop>
  <prop xmlns="" name="שוטף">1/173349/13</prop>
  <prop xmlns="" name="Simuchin">1/173349/13</prop>
  <prop xmlns="" name="סיווג">בלמ"ס</prop>
</props>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C54CB7-D948-4F41-A4C8-4C6D50D4C0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a80b7b-42ad-484d-b937-cc1308b9b1d7"/>
    <ds:schemaRef ds:uri="5e9691ae-f596-493f-ad82-4c91c3f8cd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C0EFA4-4FDA-40C9-9084-5C46BA9C1496}">
  <ds:schemaRefs>
    <ds:schemaRef ds:uri="http://schemas.microsoft.com/office/2006/metadata/properties"/>
    <ds:schemaRef ds:uri="http://purl.org/dc/terms/"/>
    <ds:schemaRef ds:uri="http://schemas.openxmlformats.org/package/2006/metadata/core-properties"/>
    <ds:schemaRef ds:uri="http://purl.org/dc/dcmitype/"/>
    <ds:schemaRef ds:uri="http://schemas.microsoft.com/office/2006/documentManagement/types"/>
    <ds:schemaRef ds:uri="5e9691ae-f596-493f-ad82-4c91c3f8cd25"/>
    <ds:schemaRef ds:uri="http://schemas.microsoft.com/office/infopath/2007/PartnerControls"/>
    <ds:schemaRef ds:uri="c8a80b7b-42ad-484d-b937-cc1308b9b1d7"/>
    <ds:schemaRef ds:uri="http://www.w3.org/XML/1998/namespace"/>
    <ds:schemaRef ds:uri="http://purl.org/dc/elements/1.1/"/>
  </ds:schemaRefs>
</ds:datastoreItem>
</file>

<file path=customXml/itemProps3.xml><?xml version="1.0" encoding="utf-8"?>
<ds:datastoreItem xmlns:ds="http://schemas.openxmlformats.org/officeDocument/2006/customXml" ds:itemID="{A8DC723A-FC31-4219-9508-3901AE56B29C}">
  <ds:schemaRefs>
    <ds:schemaRef ds:uri="http://schemas.microsoft.com/sharepoint/v3/contenttype/forms"/>
  </ds:schemaRefs>
</ds:datastoreItem>
</file>

<file path=customXml/itemProps4.xml><?xml version="1.0" encoding="utf-8"?>
<ds:datastoreItem xmlns:ds="http://schemas.openxmlformats.org/officeDocument/2006/customXml" ds:itemID="{E105C6FF-B134-432F-AA11-6A86A360D6E6}">
  <ds:schemaRefs>
    <ds:schemaRef ds:uri="Microsoft.SharePoint.Taxonomy.ContentTypeSync"/>
  </ds:schemaRefs>
</ds:datastoreItem>
</file>

<file path=customXml/itemProps5.xml><?xml version="1.0" encoding="utf-8"?>
<ds:datastoreItem xmlns:ds="http://schemas.openxmlformats.org/officeDocument/2006/customXml" ds:itemID="{2AB5FDF1-F86B-42F8-A326-6888B77F79E7}">
  <ds:schemaRefs>
    <ds:schemaRef ds:uri="http://schemas.microsoft.com/sharepoint/events"/>
  </ds:schemaRefs>
</ds:datastoreItem>
</file>

<file path=customXml/itemProps6.xml><?xml version="1.0" encoding="utf-8"?>
<ds:datastoreItem xmlns:ds="http://schemas.openxmlformats.org/officeDocument/2006/customXml" ds:itemID="{C2FC12BB-BCE2-4AF0-8508-28934FD83E77}">
  <ds:schemaRefs>
    <ds:schemaRef ds:uri="leshem.binavedaat.customprops"/>
    <ds:schemaRef ds:uri=""/>
  </ds:schemaRefs>
</ds:datastoreItem>
</file>

<file path=customXml/itemProps7.xml><?xml version="1.0" encoding="utf-8"?>
<ds:datastoreItem xmlns:ds="http://schemas.openxmlformats.org/officeDocument/2006/customXml" ds:itemID="{9C905236-ED77-4A4E-AD96-15AE51D4D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דף לוגו יחידת הבט - תכנות דולפין.dotx</Template>
  <TotalTime>0</TotalTime>
  <Pages>3</Pages>
  <Words>741</Words>
  <Characters>4228</Characters>
  <Application>Microsoft Office Word</Application>
  <DocSecurity>0</DocSecurity>
  <Lines>35</Lines>
  <Paragraphs>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מסמך ריק</vt:lpstr>
      <vt:lpstr>מסמך ריק</vt:lpstr>
    </vt:vector>
  </TitlesOfParts>
  <Company/>
  <LinksUpToDate>false</LinksUpToDate>
  <CharactersWithSpaces>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מסמך ריק</dc:title>
  <dc:subject/>
  <dc:creator>s8467932</dc:creator>
  <cp:keywords/>
  <dc:description/>
  <cp:lastModifiedBy>ז"י/חט' ההדרכה/הבט/תחום תכנות/כותבת לומדה-נועה גן</cp:lastModifiedBy>
  <cp:revision>2</cp:revision>
  <cp:lastPrinted>2019-04-14T05:58:00Z</cp:lastPrinted>
  <dcterms:created xsi:type="dcterms:W3CDTF">2021-02-15T13:05:00Z</dcterms:created>
  <dcterms:modified xsi:type="dcterms:W3CDTF">2021-02-15T13:05:00Z</dcterms:modified>
</cp:coreProperties>
</file>